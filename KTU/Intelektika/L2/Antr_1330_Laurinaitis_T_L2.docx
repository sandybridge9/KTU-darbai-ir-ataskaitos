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9DB55" w14:textId="77777777" w:rsidR="00D560C9" w:rsidRPr="00844988" w:rsidRDefault="00D560C9" w:rsidP="004771C9">
      <w:pPr>
        <w:pStyle w:val="Vireliouraai"/>
      </w:pPr>
      <w:r w:rsidRPr="00844988">
        <w:t>KAUNO TECHNOLOGIJOS UNIVERSITETAS</w:t>
      </w:r>
    </w:p>
    <w:p w14:paraId="20502173" w14:textId="77777777" w:rsidR="00D560C9" w:rsidRPr="00844988" w:rsidRDefault="001976BC" w:rsidP="004771C9">
      <w:pPr>
        <w:pStyle w:val="Vireliouraai"/>
      </w:pPr>
      <w:r>
        <w:t xml:space="preserve">INFORMATIKOS </w:t>
      </w:r>
      <w:r w:rsidR="00404E84">
        <w:t>FAKULTETAS</w:t>
      </w:r>
    </w:p>
    <w:p w14:paraId="3D1FFCE3" w14:textId="77777777" w:rsidR="00D560C9" w:rsidRPr="00844988" w:rsidRDefault="00D560C9" w:rsidP="004771C9">
      <w:pPr>
        <w:pStyle w:val="Vireliouraai"/>
      </w:pPr>
    </w:p>
    <w:p w14:paraId="0F356E94" w14:textId="77777777" w:rsidR="00D560C9" w:rsidRPr="00844988" w:rsidRDefault="00D560C9" w:rsidP="004771C9">
      <w:pPr>
        <w:pStyle w:val="Vireliouraai"/>
      </w:pPr>
    </w:p>
    <w:p w14:paraId="0FDFDCA4" w14:textId="77777777" w:rsidR="00D560C9" w:rsidRPr="00844988" w:rsidRDefault="00D560C9" w:rsidP="004771C9">
      <w:pPr>
        <w:pStyle w:val="Vireliouraai"/>
      </w:pPr>
    </w:p>
    <w:p w14:paraId="1A202DE3" w14:textId="77777777" w:rsidR="00D560C9" w:rsidRPr="00844988" w:rsidRDefault="00D560C9" w:rsidP="004771C9">
      <w:pPr>
        <w:pStyle w:val="Vireliouraai"/>
      </w:pPr>
    </w:p>
    <w:p w14:paraId="5F8D1AAE" w14:textId="77777777" w:rsidR="00D560C9" w:rsidRPr="00844988" w:rsidRDefault="00D560C9" w:rsidP="004771C9">
      <w:pPr>
        <w:pStyle w:val="Vireliouraai"/>
      </w:pPr>
    </w:p>
    <w:p w14:paraId="43456E69" w14:textId="77777777" w:rsidR="00D560C9" w:rsidRPr="00844988" w:rsidRDefault="00D560C9" w:rsidP="004771C9">
      <w:pPr>
        <w:pStyle w:val="Vireliouraai"/>
      </w:pPr>
    </w:p>
    <w:p w14:paraId="59A98CE2" w14:textId="77777777" w:rsidR="004C3D88" w:rsidRPr="00844988" w:rsidRDefault="004C3D88" w:rsidP="004771C9">
      <w:pPr>
        <w:pStyle w:val="Vireliouraai"/>
      </w:pPr>
    </w:p>
    <w:p w14:paraId="588E92AA" w14:textId="77777777" w:rsidR="004C3D88" w:rsidRPr="00844988" w:rsidRDefault="004C3D88" w:rsidP="004771C9">
      <w:pPr>
        <w:pStyle w:val="Vireliouraai"/>
      </w:pPr>
    </w:p>
    <w:p w14:paraId="709D786B" w14:textId="77777777" w:rsidR="00D560C9" w:rsidRPr="00844988" w:rsidRDefault="00D560C9" w:rsidP="004771C9">
      <w:pPr>
        <w:pStyle w:val="Vireliouraai"/>
      </w:pPr>
    </w:p>
    <w:p w14:paraId="642199F4" w14:textId="77777777" w:rsidR="00D560C9" w:rsidRPr="00844988" w:rsidRDefault="00D560C9" w:rsidP="004771C9">
      <w:pPr>
        <w:pStyle w:val="Vireliouraai"/>
      </w:pPr>
    </w:p>
    <w:p w14:paraId="781C13DB" w14:textId="77777777" w:rsidR="00D560C9" w:rsidRPr="00844988" w:rsidRDefault="00D560C9" w:rsidP="004771C9">
      <w:pPr>
        <w:pStyle w:val="Vireliouraai"/>
      </w:pPr>
    </w:p>
    <w:p w14:paraId="6832C02D" w14:textId="77777777" w:rsidR="004C3D88" w:rsidRPr="00844988" w:rsidRDefault="001976BC" w:rsidP="004771C9">
      <w:pPr>
        <w:pStyle w:val="Ataskaitospavadinimas"/>
      </w:pPr>
      <w:r>
        <w:t>Intelektikos Pagrindai</w:t>
      </w:r>
      <w:r w:rsidR="00CD083D">
        <w:t xml:space="preserve"> (</w:t>
      </w:r>
      <w:r w:rsidR="00CD083D" w:rsidRPr="00CD083D">
        <w:t>P17</w:t>
      </w:r>
      <w:r>
        <w:t>6</w:t>
      </w:r>
      <w:r w:rsidR="00CD083D" w:rsidRPr="00CD083D">
        <w:t>B1</w:t>
      </w:r>
      <w:r>
        <w:t>01</w:t>
      </w:r>
      <w:r w:rsidR="00CD083D">
        <w:t>)</w:t>
      </w:r>
    </w:p>
    <w:p w14:paraId="7E0375DB" w14:textId="77777777" w:rsidR="00D560C9" w:rsidRPr="00844988" w:rsidRDefault="001976BC" w:rsidP="004771C9">
      <w:pPr>
        <w:pStyle w:val="Ataskaita"/>
      </w:pPr>
      <w:r>
        <w:t>Pirmojo laboratorinio</w:t>
      </w:r>
      <w:r w:rsidR="00CD083D">
        <w:t xml:space="preserve"> darb</w:t>
      </w:r>
      <w:r>
        <w:t>o</w:t>
      </w:r>
      <w:r w:rsidR="00D560C9" w:rsidRPr="00844988">
        <w:t xml:space="preserve"> ataskaita</w:t>
      </w:r>
    </w:p>
    <w:p w14:paraId="65CD47E5" w14:textId="77777777" w:rsidR="00D560C9" w:rsidRPr="00844988" w:rsidRDefault="00D560C9" w:rsidP="004771C9">
      <w:pPr>
        <w:pStyle w:val="Vireliouraai"/>
      </w:pPr>
    </w:p>
    <w:p w14:paraId="0F4C076B" w14:textId="77777777" w:rsidR="00D560C9" w:rsidRPr="00844988" w:rsidRDefault="00D560C9" w:rsidP="004771C9">
      <w:pPr>
        <w:pStyle w:val="Vireliouraai"/>
      </w:pPr>
    </w:p>
    <w:p w14:paraId="72C54492" w14:textId="77777777" w:rsidR="00D560C9" w:rsidRPr="00844988" w:rsidRDefault="00D560C9" w:rsidP="004771C9">
      <w:pPr>
        <w:pStyle w:val="Vireliouraai"/>
      </w:pPr>
    </w:p>
    <w:p w14:paraId="14E497CB" w14:textId="77777777" w:rsidR="00D560C9" w:rsidRPr="00844988" w:rsidRDefault="00D560C9" w:rsidP="004771C9">
      <w:pPr>
        <w:pStyle w:val="Vireliouraai"/>
      </w:pPr>
    </w:p>
    <w:p w14:paraId="209FF8E0" w14:textId="77777777" w:rsidR="00D560C9" w:rsidRPr="00844988" w:rsidRDefault="00D560C9" w:rsidP="004771C9">
      <w:pPr>
        <w:pStyle w:val="Vireliouraai"/>
      </w:pPr>
    </w:p>
    <w:p w14:paraId="341B70B5" w14:textId="77777777" w:rsidR="00D560C9" w:rsidRPr="00844988" w:rsidRDefault="00D560C9" w:rsidP="004771C9">
      <w:pPr>
        <w:pStyle w:val="Vireliouraai"/>
      </w:pPr>
    </w:p>
    <w:p w14:paraId="1BBFA699" w14:textId="77777777" w:rsidR="004771C9" w:rsidRDefault="004771C9" w:rsidP="00EB5168">
      <w:pPr>
        <w:pStyle w:val="Autorius"/>
      </w:pPr>
      <w:r>
        <w:t xml:space="preserve">Atliko: </w:t>
      </w:r>
    </w:p>
    <w:p w14:paraId="22670311" w14:textId="77777777" w:rsidR="004771C9" w:rsidRDefault="004771C9" w:rsidP="00EB5168">
      <w:pPr>
        <w:pStyle w:val="Autorius"/>
      </w:pPr>
      <w:r>
        <w:tab/>
      </w:r>
      <w:r w:rsidR="001976BC">
        <w:t>IFF – 6/8</w:t>
      </w:r>
      <w:r w:rsidR="00AE7C8B">
        <w:t xml:space="preserve"> </w:t>
      </w:r>
      <w:r>
        <w:t xml:space="preserve">gr. </w:t>
      </w:r>
      <w:r w:rsidR="00AE7C8B">
        <w:t>studentas</w:t>
      </w:r>
    </w:p>
    <w:p w14:paraId="64ED6197" w14:textId="77777777" w:rsidR="00D560C9" w:rsidRPr="00844988" w:rsidRDefault="004771C9" w:rsidP="00EB5168">
      <w:pPr>
        <w:pStyle w:val="Autorius"/>
      </w:pPr>
      <w:r>
        <w:tab/>
      </w:r>
      <w:r w:rsidR="001976BC">
        <w:t>Tadas Laurinaitis</w:t>
      </w:r>
    </w:p>
    <w:p w14:paraId="01C5C376" w14:textId="7405BFD2" w:rsidR="00D560C9" w:rsidRPr="0052026C" w:rsidRDefault="00CD58DB" w:rsidP="00EB5168">
      <w:pPr>
        <w:pStyle w:val="Autorius"/>
      </w:pPr>
      <w:r>
        <w:tab/>
      </w:r>
      <w:r w:rsidR="00844988" w:rsidRPr="00844988">
        <w:fldChar w:fldCharType="begin"/>
      </w:r>
      <w:r w:rsidR="00844988" w:rsidRPr="00844988">
        <w:instrText xml:space="preserve"> TIME \@ "yyyy 'm.' MMMM d 'd.'" </w:instrText>
      </w:r>
      <w:r w:rsidR="00844988" w:rsidRPr="00844988">
        <w:fldChar w:fldCharType="separate"/>
      </w:r>
      <w:r w:rsidR="00E76051">
        <w:rPr>
          <w:noProof/>
        </w:rPr>
        <w:t>2019 m. balandžio 1 d.</w:t>
      </w:r>
      <w:r w:rsidR="00844988" w:rsidRPr="00844988">
        <w:fldChar w:fldCharType="end"/>
      </w:r>
    </w:p>
    <w:p w14:paraId="1AE84509" w14:textId="77777777" w:rsidR="004771C9" w:rsidRDefault="00D560C9" w:rsidP="00EB5168">
      <w:pPr>
        <w:pStyle w:val="Autorius"/>
      </w:pPr>
      <w:r w:rsidRPr="0052026C">
        <w:t>Priėmė:</w:t>
      </w:r>
    </w:p>
    <w:p w14:paraId="5BAD2277" w14:textId="77777777" w:rsidR="00D560C9" w:rsidRPr="0052026C" w:rsidRDefault="004771C9" w:rsidP="00EB5168">
      <w:pPr>
        <w:pStyle w:val="Autorius"/>
      </w:pPr>
      <w:r>
        <w:tab/>
      </w:r>
      <w:r w:rsidR="001976BC">
        <w:t>Lekt. Germanas Budnikas</w:t>
      </w:r>
    </w:p>
    <w:p w14:paraId="1C1028EB" w14:textId="77777777" w:rsidR="00CD58DB" w:rsidRPr="00844988" w:rsidRDefault="00CD58DB" w:rsidP="004771C9">
      <w:pPr>
        <w:pStyle w:val="Vireliouraai"/>
      </w:pPr>
    </w:p>
    <w:p w14:paraId="32FE7240" w14:textId="77777777" w:rsidR="00D560C9" w:rsidRPr="00844988" w:rsidRDefault="00D560C9" w:rsidP="004771C9">
      <w:pPr>
        <w:pStyle w:val="Vireliouraai"/>
      </w:pPr>
    </w:p>
    <w:p w14:paraId="6671C189" w14:textId="77777777" w:rsidR="00D560C9" w:rsidRPr="00844988" w:rsidRDefault="00D560C9" w:rsidP="004771C9">
      <w:pPr>
        <w:pStyle w:val="Vireliouraai"/>
      </w:pPr>
    </w:p>
    <w:p w14:paraId="351A9F21" w14:textId="77777777" w:rsidR="00CD58DB" w:rsidRDefault="00CD58DB" w:rsidP="004771C9">
      <w:pPr>
        <w:pStyle w:val="Vireliouraai"/>
      </w:pPr>
    </w:p>
    <w:p w14:paraId="59578037" w14:textId="77777777" w:rsidR="00CD58DB" w:rsidRDefault="00CD58DB" w:rsidP="004771C9">
      <w:pPr>
        <w:pStyle w:val="Vireliouraai"/>
      </w:pPr>
    </w:p>
    <w:p w14:paraId="0CDEA5E9" w14:textId="77777777" w:rsidR="00CD58DB" w:rsidRDefault="00CD58DB" w:rsidP="004771C9">
      <w:pPr>
        <w:pStyle w:val="Vireliouraai"/>
      </w:pPr>
    </w:p>
    <w:p w14:paraId="548F8CA6" w14:textId="77777777" w:rsidR="0052026C" w:rsidRPr="00844988" w:rsidRDefault="0052026C" w:rsidP="004771C9">
      <w:pPr>
        <w:pStyle w:val="Vireliouraai"/>
      </w:pPr>
    </w:p>
    <w:p w14:paraId="22138E34" w14:textId="1E458187" w:rsidR="0052026C" w:rsidRDefault="00D560C9" w:rsidP="00CD083D">
      <w:pPr>
        <w:pStyle w:val="Vireliouraai"/>
        <w:ind w:firstLine="0"/>
      </w:pPr>
      <w:r w:rsidRPr="00844988">
        <w:t>KAUNAS 20</w:t>
      </w:r>
      <w:r w:rsidR="004C3D88" w:rsidRPr="00844988">
        <w:t>1</w:t>
      </w:r>
      <w:r w:rsidR="001976BC">
        <w:t>9</w:t>
      </w:r>
    </w:p>
    <w:p w14:paraId="6B86E870" w14:textId="58AE95AF" w:rsidR="00C63F69" w:rsidRDefault="00B11D54" w:rsidP="00CD083D">
      <w:pPr>
        <w:pStyle w:val="Vireliouraai"/>
        <w:ind w:firstLine="0"/>
      </w:pPr>
      <w:r>
        <w:lastRenderedPageBreak/>
        <w:t>Scenarijus nr. 1</w:t>
      </w:r>
      <w:r w:rsidR="00B00E9E">
        <w:t xml:space="preserve"> (1-14 užduotis)</w:t>
      </w:r>
    </w:p>
    <w:p w14:paraId="3937F3C7" w14:textId="328FDD1B" w:rsidR="00B11D54" w:rsidRDefault="00B11D54" w:rsidP="00CD083D">
      <w:pPr>
        <w:pStyle w:val="Vireliouraai"/>
        <w:ind w:firstLine="0"/>
      </w:pPr>
    </w:p>
    <w:p w14:paraId="5422170B" w14:textId="5D25C472" w:rsidR="00B11D54" w:rsidRDefault="00B11D54" w:rsidP="00CD083D">
      <w:pPr>
        <w:pStyle w:val="Vireliouraai"/>
        <w:ind w:firstLine="0"/>
      </w:pPr>
      <w:r>
        <w:t>Kodas:</w:t>
      </w:r>
    </w:p>
    <w:p w14:paraId="0CEE3FE1" w14:textId="2B1554E2" w:rsidR="00B11D54" w:rsidRDefault="00B11D54" w:rsidP="00CD083D">
      <w:pPr>
        <w:pStyle w:val="Vireliouraai"/>
        <w:ind w:firstLine="0"/>
      </w:pPr>
    </w:p>
    <w:p w14:paraId="05A38E6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1-3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6E9A9EA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load(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"sunspot.txt"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3CC5E82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4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0F6703F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1)</w:t>
      </w:r>
    </w:p>
    <w:p w14:paraId="7E0F191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plot(sunspot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1), sunspot(:,2),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'r-*'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2442F18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3737D3D4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"Demes"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73C6506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title 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Saules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demiu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aktyvumo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uz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1700-2014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metus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grafikas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1A08020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5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4041677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L = length(sunspot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duomen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?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kiekis</w:t>
      </w:r>
      <w:proofErr w:type="spellEnd"/>
    </w:p>
    <w:p w14:paraId="282BBD5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 = [sunspot(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1:L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-2,2)'; </w:t>
      </w:r>
      <w:r>
        <w:rPr>
          <w:rFonts w:ascii="Courier New" w:hAnsi="Courier New" w:cs="Courier New"/>
          <w:color w:val="228B22"/>
          <w:sz w:val="20"/>
          <w:lang w:val="en-US" w:eastAsia="lt-LT"/>
        </w:rPr>
        <w:t>% ?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vesties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duomen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?</w:t>
      </w:r>
    </w:p>
    <w:p w14:paraId="310B7C6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   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2:L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-1,2)']; </w:t>
      </w: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matrica</w:t>
      </w:r>
      <w:proofErr w:type="spellEnd"/>
    </w:p>
    <w:p w14:paraId="20B09EC4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 = 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3:L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,2)';    </w:t>
      </w: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išvesties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duomen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?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vektorius</w:t>
      </w:r>
      <w:proofErr w:type="spellEnd"/>
    </w:p>
    <w:p w14:paraId="32C777C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duomenu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isvedimas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console</w:t>
      </w:r>
    </w:p>
    <w:p w14:paraId="294AFE7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3D0FCCC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size(P)</w:t>
      </w:r>
    </w:p>
    <w:p w14:paraId="2230C49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elementai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43F1BE5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</w:t>
      </w:r>
    </w:p>
    <w:p w14:paraId="2C1F533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48C82F6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size(T)</w:t>
      </w:r>
    </w:p>
    <w:p w14:paraId="42CEAA9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elementai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0D73B44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</w:t>
      </w:r>
    </w:p>
    <w:p w14:paraId="2AD7FBE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6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3AE8C82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2)</w:t>
      </w:r>
    </w:p>
    <w:p w14:paraId="0F527EB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plot3(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1,:), P(2,:), T,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bo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6AD32AE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'Demes n-2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4222FC7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'Demes n-1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33C8C4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zlabel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'Demes  n 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4DEE70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Matricu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ir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duomenys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0651997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7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037A0EC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Pu = P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1:200);</w:t>
      </w:r>
    </w:p>
    <w:p w14:paraId="7C94BA6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Tu = T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1:200);</w:t>
      </w:r>
    </w:p>
    <w:p w14:paraId="70BF2B3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Pu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70EB149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Pu)</w:t>
      </w:r>
    </w:p>
    <w:p w14:paraId="05818C5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Matrica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Pu'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5F1DB5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Pu</w:t>
      </w:r>
    </w:p>
    <w:p w14:paraId="3A7799F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Tu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195AE6B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Tu)</w:t>
      </w:r>
    </w:p>
    <w:p w14:paraId="4F51944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Matrica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Tu'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07B16E0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Tu</w:t>
      </w:r>
    </w:p>
    <w:p w14:paraId="3CD722B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8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245C93D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sukuriam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ir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apskaiciuojam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jo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svoriu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tiesioginiu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metodu</w:t>
      </w:r>
      <w:proofErr w:type="spellEnd"/>
    </w:p>
    <w:p w14:paraId="0EA0572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net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newlind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Pu, Tu);</w:t>
      </w:r>
    </w:p>
    <w:p w14:paraId="383C47E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9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7B9FA03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svorio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koeficientai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:'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)</w:t>
      </w:r>
    </w:p>
    <w:p w14:paraId="35D15CE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{1}) </w:t>
      </w:r>
    </w:p>
    <w:p w14:paraId="3BE4FEE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{1})</w:t>
      </w:r>
    </w:p>
    <w:p w14:paraId="5B14A61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priskiriam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svoriu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pagalbiniam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kintamiesiems</w:t>
      </w:r>
      <w:proofErr w:type="spellEnd"/>
    </w:p>
    <w:p w14:paraId="42355C1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w1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{1}(1) </w:t>
      </w:r>
    </w:p>
    <w:p w14:paraId="141B732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w2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{1}(2) </w:t>
      </w:r>
    </w:p>
    <w:p w14:paraId="7C1D052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 </w:t>
      </w:r>
    </w:p>
    <w:p w14:paraId="005C1B5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68918E7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veikimo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imitacija</w:t>
      </w:r>
      <w:proofErr w:type="spellEnd"/>
    </w:p>
    <w:p w14:paraId="3313CF2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Tsu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sim(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net,Pu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19FF554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3)</w:t>
      </w:r>
    </w:p>
    <w:p w14:paraId="73764DA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hold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1C8E75A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grid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2044947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sunspot(3:202, 1), Tu,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'r-o'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020031F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sunspot(3:202, 1), 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Tsu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'b-o'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C895B9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lastRenderedPageBreak/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1C8BBD0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'Demes'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37DF61C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Tikrosios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Prognozuojamos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0FB5E30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Prognozavimo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kokybes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patikrinimas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,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prognozuojant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1702-1901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4FD3936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11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02CACD0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veikimo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imitacija</w:t>
      </w:r>
      <w:proofErr w:type="spellEnd"/>
    </w:p>
    <w:p w14:paraId="392873F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Ts = sim(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net,P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FF680B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4)</w:t>
      </w:r>
    </w:p>
    <w:p w14:paraId="0EB4A1C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hold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42AE489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grid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3322F29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sunspot(3:315, 1), T,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'r-o'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EC2484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sunspot(3:315, 1), Ts,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'b-o'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E5AA99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7283C9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'Demes'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3DA8BAE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Tikrosios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Prognozuojamos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0D161DA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Prognozavimo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kokybes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patikrinimas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,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prognozuojant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1702-2014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247CA0A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12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5C2C12B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e = (T-Ts)';</w:t>
      </w:r>
    </w:p>
    <w:p w14:paraId="21D6CD7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5)</w:t>
      </w:r>
    </w:p>
    <w:p w14:paraId="4895706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grid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2804EF6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sunspot(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3:315), e,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'b-o'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6061757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15E567A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Tikrosios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ir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prognozuojamos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skirtumas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1CC51A7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klaidu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grafikas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0957A6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13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1184E70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6);</w:t>
      </w:r>
    </w:p>
    <w:p w14:paraId="32A0DBA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hist(e);</w:t>
      </w:r>
    </w:p>
    <w:p w14:paraId="601862A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228D5C3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Daznis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2418532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klaidu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histograma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43A9B1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14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675D9E3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Vidutinës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kvadratinës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prognozës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reik?më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0D8BBFC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mse_reiksme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mse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(e)</w:t>
      </w:r>
    </w:p>
    <w:p w14:paraId="45484127" w14:textId="7B92FF63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clear(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6C663A24" w14:textId="29E29DDC" w:rsidR="00B11D54" w:rsidRDefault="00B11D54" w:rsidP="00CD083D">
      <w:pPr>
        <w:pStyle w:val="Vireliouraai"/>
        <w:ind w:firstLine="0"/>
        <w:rPr>
          <w:lang w:val="en-US"/>
        </w:rPr>
      </w:pPr>
    </w:p>
    <w:p w14:paraId="016103BB" w14:textId="48C48EB7" w:rsidR="00B00E9E" w:rsidRDefault="00B00E9E" w:rsidP="00CD083D">
      <w:pPr>
        <w:pStyle w:val="Vireliouraai"/>
        <w:ind w:firstLine="0"/>
        <w:rPr>
          <w:lang w:val="en-US"/>
        </w:rPr>
      </w:pPr>
      <w:proofErr w:type="spellStart"/>
      <w:r>
        <w:rPr>
          <w:lang w:val="en-US"/>
        </w:rPr>
        <w:t>Grafikai</w:t>
      </w:r>
      <w:proofErr w:type="spellEnd"/>
      <w:r>
        <w:rPr>
          <w:lang w:val="en-US"/>
        </w:rPr>
        <w:t>:</w:t>
      </w:r>
    </w:p>
    <w:p w14:paraId="0EBB24D4" w14:textId="21E19E5B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8D85013" wp14:editId="01B54340">
            <wp:extent cx="3368665" cy="2995706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1148" cy="300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D410" w14:textId="4EFF7166" w:rsidR="00B00E9E" w:rsidRDefault="00B00E9E" w:rsidP="00CD083D">
      <w:pPr>
        <w:pStyle w:val="Vireliouraai"/>
        <w:ind w:firstLine="0"/>
        <w:rPr>
          <w:lang w:val="en-US"/>
        </w:rPr>
      </w:pPr>
    </w:p>
    <w:p w14:paraId="38AE4686" w14:textId="10D44ECF" w:rsidR="00B00E9E" w:rsidRDefault="00B00E9E" w:rsidP="00CD083D">
      <w:pPr>
        <w:pStyle w:val="Vireliouraai"/>
        <w:ind w:firstLine="0"/>
        <w:rPr>
          <w:lang w:val="en-US"/>
        </w:rPr>
      </w:pPr>
    </w:p>
    <w:p w14:paraId="4EAE8EE6" w14:textId="5D1365C1" w:rsidR="00B00E9E" w:rsidRDefault="00B00E9E" w:rsidP="00CD083D">
      <w:pPr>
        <w:pStyle w:val="Vireliouraai"/>
        <w:ind w:firstLine="0"/>
        <w:rPr>
          <w:lang w:val="en-US"/>
        </w:rPr>
      </w:pPr>
    </w:p>
    <w:p w14:paraId="4C337441" w14:textId="6CFFC4F7" w:rsidR="00B00E9E" w:rsidRDefault="00B00E9E" w:rsidP="00CD083D">
      <w:pPr>
        <w:pStyle w:val="Vireliouraai"/>
        <w:ind w:firstLine="0"/>
        <w:rPr>
          <w:lang w:val="en-US"/>
        </w:rPr>
      </w:pPr>
    </w:p>
    <w:p w14:paraId="2B343264" w14:textId="6A9732C9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9E734F" wp14:editId="1E136F07">
            <wp:extent cx="3574015" cy="3194075"/>
            <wp:effectExtent l="0" t="0" r="762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4990" cy="321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41A7" w14:textId="397CA30B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DDE3CB2" wp14:editId="399F90A3">
            <wp:extent cx="3614907" cy="3231310"/>
            <wp:effectExtent l="0" t="0" r="508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1672" cy="32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B110" w14:textId="2915DA01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6F70217" wp14:editId="19BE0015">
            <wp:extent cx="3325279" cy="298253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730" cy="302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30EE" w14:textId="671C0241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908AC9" wp14:editId="1A8478D3">
            <wp:extent cx="3406763" cy="3064866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2897" cy="30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5C05" w14:textId="6393C43E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CB35FDD" wp14:editId="19761F19">
            <wp:extent cx="3225172" cy="282564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7086" cy="286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6746" w14:textId="2AED480E" w:rsidR="00B00E9E" w:rsidRDefault="00B00E9E" w:rsidP="00CD083D">
      <w:pPr>
        <w:pStyle w:val="Vireliouraai"/>
        <w:ind w:firstLine="0"/>
        <w:rPr>
          <w:lang w:val="en-US"/>
        </w:rPr>
      </w:pPr>
    </w:p>
    <w:p w14:paraId="6BF2117B" w14:textId="02E2AEB7" w:rsidR="00B00E9E" w:rsidRDefault="00B00E9E" w:rsidP="00CD083D">
      <w:pPr>
        <w:pStyle w:val="Vireliouraai"/>
        <w:ind w:firstLine="0"/>
        <w:rPr>
          <w:lang w:val="en-US"/>
        </w:rPr>
      </w:pPr>
      <w:proofErr w:type="spellStart"/>
      <w:r>
        <w:rPr>
          <w:lang w:val="en-US"/>
        </w:rPr>
        <w:t>Scenarijus</w:t>
      </w:r>
      <w:proofErr w:type="spellEnd"/>
      <w:r>
        <w:rPr>
          <w:lang w:val="en-US"/>
        </w:rPr>
        <w:t xml:space="preserve"> nr. 2 (15-19 </w:t>
      </w:r>
      <w:proofErr w:type="spellStart"/>
      <w:r>
        <w:rPr>
          <w:lang w:val="en-US"/>
        </w:rPr>
        <w:t>užduotis</w:t>
      </w:r>
      <w:proofErr w:type="spellEnd"/>
      <w:r>
        <w:rPr>
          <w:lang w:val="en-US"/>
        </w:rPr>
        <w:t>)</w:t>
      </w:r>
    </w:p>
    <w:p w14:paraId="01CCB9E1" w14:textId="2603A35D" w:rsidR="00B00E9E" w:rsidRDefault="00B00E9E" w:rsidP="00CD083D">
      <w:pPr>
        <w:pStyle w:val="Vireliouraai"/>
        <w:ind w:firstLine="0"/>
        <w:rPr>
          <w:lang w:val="en-US"/>
        </w:rPr>
      </w:pPr>
    </w:p>
    <w:p w14:paraId="749EEA38" w14:textId="6B8C97C0" w:rsidR="00B00E9E" w:rsidRDefault="00B00E9E" w:rsidP="00CD083D">
      <w:pPr>
        <w:pStyle w:val="Vireliouraai"/>
        <w:ind w:firstLine="0"/>
        <w:rPr>
          <w:lang w:val="en-US"/>
        </w:rPr>
      </w:pPr>
      <w:proofErr w:type="spellStart"/>
      <w:r>
        <w:rPr>
          <w:lang w:val="en-US"/>
        </w:rPr>
        <w:t>Kodas</w:t>
      </w:r>
      <w:proofErr w:type="spellEnd"/>
      <w:r>
        <w:rPr>
          <w:lang w:val="en-US"/>
        </w:rPr>
        <w:t>:</w:t>
      </w:r>
    </w:p>
    <w:p w14:paraId="0BA6A334" w14:textId="12CFBE83" w:rsidR="00B00E9E" w:rsidRDefault="00B00E9E" w:rsidP="00CD083D">
      <w:pPr>
        <w:pStyle w:val="Vireliouraai"/>
        <w:ind w:firstLine="0"/>
        <w:rPr>
          <w:lang w:val="en-US"/>
        </w:rPr>
      </w:pPr>
    </w:p>
    <w:p w14:paraId="606A0B4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1-3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5F3ECB3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load(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"sunspot.txt"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070656C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4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193B84F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1)</w:t>
      </w:r>
    </w:p>
    <w:p w14:paraId="1B695A9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plot(sunspot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1), sunspot(:,2),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'r-*'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33C6132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0DA6C8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"Demes"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6682664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title 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Saules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demiu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aktyvumo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uz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1700-2014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metus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grafikas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339BDAC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5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7D25350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L = length(sunspot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);   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duomen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?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kiekis</w:t>
      </w:r>
      <w:proofErr w:type="spellEnd"/>
    </w:p>
    <w:p w14:paraId="1770FA0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 = [sunspot(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1:L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-2,2)'; </w:t>
      </w:r>
      <w:r>
        <w:rPr>
          <w:rFonts w:ascii="Courier New" w:hAnsi="Courier New" w:cs="Courier New"/>
          <w:color w:val="228B22"/>
          <w:sz w:val="20"/>
          <w:lang w:val="en-US" w:eastAsia="lt-LT"/>
        </w:rPr>
        <w:t>% ?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vesties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duomen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?</w:t>
      </w:r>
    </w:p>
    <w:p w14:paraId="6433E0E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   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2:L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-1,2)']; </w:t>
      </w: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matrica</w:t>
      </w:r>
      <w:proofErr w:type="spellEnd"/>
    </w:p>
    <w:p w14:paraId="35474D3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 = 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3:L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,2)';    </w:t>
      </w: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išvesties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duomen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?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vektorius</w:t>
      </w:r>
      <w:proofErr w:type="spellEnd"/>
    </w:p>
    <w:p w14:paraId="0B6A0E4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duomenu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isvedimas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console</w:t>
      </w:r>
    </w:p>
    <w:p w14:paraId="7EB25E5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1BDABB7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lastRenderedPageBreak/>
        <w:t>size(P)</w:t>
      </w:r>
    </w:p>
    <w:p w14:paraId="3156F8E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elementai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7096CD7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</w:t>
      </w:r>
    </w:p>
    <w:p w14:paraId="6455467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367E17C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size(T)</w:t>
      </w:r>
    </w:p>
    <w:p w14:paraId="1E631C7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elementai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B48B02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</w:t>
      </w:r>
    </w:p>
    <w:p w14:paraId="0E9B236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6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70AA390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2)</w:t>
      </w:r>
    </w:p>
    <w:p w14:paraId="4D5B939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plot3(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1,:), P(2,:), T,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bo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4D3B03D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'Demes n-2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6C0E469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'Demes n-1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7AB6C44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zlabel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'Demes  n 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094C54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Matricu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ir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duomenys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766083B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7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6FA9DE4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Pu = P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1:200);</w:t>
      </w:r>
    </w:p>
    <w:p w14:paraId="62C1C2C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Tu = T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1:200);</w:t>
      </w:r>
    </w:p>
    <w:p w14:paraId="3E5A3CE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Pu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26DF90B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Pu)</w:t>
      </w:r>
    </w:p>
    <w:p w14:paraId="69BF5654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Matrica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Pu'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6C5FC7E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Pu</w:t>
      </w:r>
    </w:p>
    <w:p w14:paraId="3184DEA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Tu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15DAE1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Tu)</w:t>
      </w:r>
    </w:p>
    <w:p w14:paraId="11ED706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Matrica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Tu'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CFD8EB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Tu</w:t>
      </w:r>
    </w:p>
    <w:p w14:paraId="0658A28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8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1160CB2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sukuriam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ir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apskaiciuojam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jo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svoriu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tiesioginiu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metodu</w:t>
      </w:r>
      <w:proofErr w:type="spellEnd"/>
    </w:p>
    <w:p w14:paraId="495F298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%net =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newlind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>Pu, Tu);</w:t>
      </w:r>
    </w:p>
    <w:p w14:paraId="62CA0CD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15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7C5C8A2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S = 1</w:t>
      </w:r>
    </w:p>
    <w:p w14:paraId="052CA40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lr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0.0000001;</w:t>
      </w:r>
    </w:p>
    <w:p w14:paraId="1C9E753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16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0604A24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net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newlin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Pu,S,0,lr)</w:t>
      </w:r>
    </w:p>
    <w:p w14:paraId="7AD2D7C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svorio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koeficientai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:'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)</w:t>
      </w:r>
    </w:p>
    <w:p w14:paraId="05AC166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{1}) </w:t>
      </w:r>
    </w:p>
    <w:p w14:paraId="35E3461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{1})</w:t>
      </w:r>
    </w:p>
    <w:p w14:paraId="6B053C7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priskiriam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svoriu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pagalbiniam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kintamiesiems</w:t>
      </w:r>
      <w:proofErr w:type="spellEnd"/>
    </w:p>
    <w:p w14:paraId="42EEA0F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w1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{1}(1) </w:t>
      </w:r>
    </w:p>
    <w:p w14:paraId="57A0F81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w2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{1}(2) </w:t>
      </w:r>
    </w:p>
    <w:p w14:paraId="55599F0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{1}</w:t>
      </w:r>
    </w:p>
    <w:p w14:paraId="6A37D81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17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7B69DBC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net.trainParam.goal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100; </w:t>
      </w:r>
    </w:p>
    <w:p w14:paraId="2721FB1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net.trainParam.epochs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1000;</w:t>
      </w:r>
    </w:p>
    <w:p w14:paraId="5DAACDC4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18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7CA4B05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net = 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train(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net, Pu, Tu) </w:t>
      </w:r>
    </w:p>
    <w:p w14:paraId="550D04A4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svorio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koeficientai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:'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)</w:t>
      </w:r>
    </w:p>
    <w:p w14:paraId="6F77F31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{1}) </w:t>
      </w:r>
    </w:p>
    <w:p w14:paraId="67B5F90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{1})</w:t>
      </w:r>
    </w:p>
    <w:p w14:paraId="4B1F273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svoriu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reiksmiu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priskyrimas</w:t>
      </w:r>
      <w:proofErr w:type="spellEnd"/>
    </w:p>
    <w:p w14:paraId="0530EA4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w3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{1}(1) </w:t>
      </w:r>
    </w:p>
    <w:p w14:paraId="4098C2E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w4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{1}(2) </w:t>
      </w:r>
    </w:p>
    <w:p w14:paraId="3F7A8764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bb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 </w:t>
      </w:r>
    </w:p>
    <w:p w14:paraId="5AA8CEE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19159FD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veikimo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imitacija</w:t>
      </w:r>
      <w:proofErr w:type="spellEnd"/>
    </w:p>
    <w:p w14:paraId="6DA2295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Tsu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sim(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net,Pu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0117C7F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3)</w:t>
      </w:r>
    </w:p>
    <w:p w14:paraId="085F29C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hold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45D238A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grid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2CD3DB4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sunspot(3:202, 1), Tu,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'r-o'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68F55E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sunspot(3:202, 1), 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Tsu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'b-o'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3DE8FF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1C4536B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'Demes'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2651EC3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Tikrosios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Prognozuojamos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2FDFE7F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Prognozavimo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kokybes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patikrinimas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,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prognozuojant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1702-1901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3BD32E2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11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2F9F2B5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veikimo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imitacija</w:t>
      </w:r>
      <w:proofErr w:type="spellEnd"/>
    </w:p>
    <w:p w14:paraId="084EB54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lastRenderedPageBreak/>
        <w:t>Ts = sim(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net,P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4E8C096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4)</w:t>
      </w:r>
    </w:p>
    <w:p w14:paraId="6D51944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hold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6DB1414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grid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4423101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sunspot(3:315, 1), T,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'r-o'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102D62E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sunspot(3:315, 1), Ts,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'b-o'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383901C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7E0512E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'Demes'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23B397F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Tikrosios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Prognozuojamos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3BDA9DD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Prognozavimo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kokybes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patikrinimas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,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prognozuojant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1702-2014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4CE67EF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12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41A1FAF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e = (T-Ts)';</w:t>
      </w:r>
    </w:p>
    <w:p w14:paraId="7E2492E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5)</w:t>
      </w:r>
    </w:p>
    <w:p w14:paraId="5C25110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grid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150AC9F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sunspot(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3:315), e,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'b-o'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9F2670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4366C1F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Tikrosios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ir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prognozuojamos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skirtumas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82C25C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klaidu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grafikas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30B31A1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13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61FCBE6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6);</w:t>
      </w:r>
    </w:p>
    <w:p w14:paraId="3821F57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hist(e);</w:t>
      </w:r>
    </w:p>
    <w:p w14:paraId="09D209C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9CEF32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Daznis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7354399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klaidu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histograma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01338A04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14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31427BA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Vidutines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kvadratines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E8F1C2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mse_reiksme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mse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(e)</w:t>
      </w:r>
    </w:p>
    <w:p w14:paraId="3337B8A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clear(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7BB3D4E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19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3CFB93E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Klausimai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:</w:t>
      </w:r>
    </w:p>
    <w:p w14:paraId="1A65299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1. Ka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pavaizduoja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diagrama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, 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kuri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vaizduojama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mokymosi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proceso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metu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?</w:t>
      </w:r>
    </w:p>
    <w:p w14:paraId="35F902D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Diagrama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pavaizduoja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dirbtinio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modeli</w:t>
      </w:r>
      <w:proofErr w:type="spellEnd"/>
    </w:p>
    <w:p w14:paraId="2CEF819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2.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Ar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mokymosi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procesas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yra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konverguojantis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?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Jeigu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ne,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pamastyti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kas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gali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b?ti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priezastimi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ir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pakeisti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atitinkama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parametra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. </w:t>
      </w:r>
    </w:p>
    <w:p w14:paraId="7B4A9B1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Nekonveguojantis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galbut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pavyzdziu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kiekio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pakeitimas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???</w:t>
      </w:r>
    </w:p>
    <w:p w14:paraId="782CFED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3.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Kokios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yra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naujos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svoriu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koeficientu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reiksm?s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? </w:t>
      </w:r>
    </w:p>
    <w:p w14:paraId="7139B2E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Naujos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gautos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yra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toliau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0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negu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senos</w:t>
      </w:r>
      <w:proofErr w:type="spellEnd"/>
    </w:p>
    <w:p w14:paraId="4D9153A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4.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Kokia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yra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darbo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kokybes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ivercio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–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vidutinis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kvadratinis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nuokrypis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–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reiksme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?</w:t>
      </w:r>
      <w:proofErr w:type="gramEnd"/>
    </w:p>
    <w:p w14:paraId="560994AA" w14:textId="48991DF7" w:rsidR="00B00E9E" w:rsidRP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color w:val="228B22"/>
          <w:sz w:val="20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357.2350</w:t>
      </w:r>
    </w:p>
    <w:p w14:paraId="46CC590B" w14:textId="351F6F43" w:rsidR="00B00E9E" w:rsidRDefault="00B00E9E" w:rsidP="00CD083D">
      <w:pPr>
        <w:pStyle w:val="Vireliouraai"/>
        <w:ind w:firstLine="0"/>
        <w:rPr>
          <w:lang w:val="en-US"/>
        </w:rPr>
      </w:pPr>
    </w:p>
    <w:p w14:paraId="11FC31B6" w14:textId="2DEEBB12" w:rsidR="00B00E9E" w:rsidRDefault="00B00E9E" w:rsidP="00CD083D">
      <w:pPr>
        <w:pStyle w:val="Vireliouraai"/>
        <w:ind w:firstLine="0"/>
        <w:rPr>
          <w:lang w:val="en-US"/>
        </w:rPr>
      </w:pPr>
      <w:proofErr w:type="spellStart"/>
      <w:r>
        <w:rPr>
          <w:lang w:val="en-US"/>
        </w:rPr>
        <w:t>Grafikai</w:t>
      </w:r>
      <w:proofErr w:type="spellEnd"/>
      <w:r>
        <w:rPr>
          <w:lang w:val="en-US"/>
        </w:rPr>
        <w:t>:</w:t>
      </w:r>
    </w:p>
    <w:p w14:paraId="3A8B6726" w14:textId="1100ECD5" w:rsidR="00B00E9E" w:rsidRDefault="00B00E9E" w:rsidP="00CD083D">
      <w:pPr>
        <w:pStyle w:val="Vireliouraai"/>
        <w:ind w:firstLine="0"/>
        <w:rPr>
          <w:lang w:val="en-US"/>
        </w:rPr>
      </w:pPr>
    </w:p>
    <w:p w14:paraId="6B8A5A8D" w14:textId="60E43594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7C8F996B" wp14:editId="3E33B644">
            <wp:extent cx="3252880" cy="2931102"/>
            <wp:effectExtent l="0" t="0" r="508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3133" cy="294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57AB" w14:textId="25A55569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9F5264" wp14:editId="1083A6DE">
            <wp:extent cx="3200081" cy="2861114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1412" cy="288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A70EA" w14:textId="32C05E72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9EC62DC" wp14:editId="36533FB9">
            <wp:extent cx="3165939" cy="2851063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9358" cy="287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04C6" w14:textId="564E0AE0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2E462E6C" wp14:editId="7D76EC24">
            <wp:extent cx="3046192" cy="2723525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8138" cy="274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1F80" w14:textId="7BA17FA2" w:rsidR="00B00E9E" w:rsidRDefault="00B00E9E" w:rsidP="00CD083D">
      <w:pPr>
        <w:pStyle w:val="Vireliouraai"/>
        <w:ind w:firstLine="0"/>
        <w:rPr>
          <w:lang w:val="en-US"/>
        </w:rPr>
      </w:pPr>
    </w:p>
    <w:p w14:paraId="7DAA5A17" w14:textId="4FEA787F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9BBDD08" wp14:editId="0E90466D">
            <wp:extent cx="3352409" cy="301475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6680" cy="305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831D" w14:textId="5EDD5F24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53FF5D1A" wp14:editId="456C17E4">
            <wp:extent cx="3225135" cy="289971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494" cy="293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D5B2" w14:textId="158CF9A0" w:rsidR="00B00E9E" w:rsidRDefault="00B00E9E" w:rsidP="00CD083D">
      <w:pPr>
        <w:pStyle w:val="Vireliouraai"/>
        <w:ind w:firstLine="0"/>
        <w:rPr>
          <w:lang w:val="en-US"/>
        </w:rPr>
      </w:pPr>
    </w:p>
    <w:p w14:paraId="5C511929" w14:textId="3CB1304B" w:rsidR="00B00E9E" w:rsidRDefault="00B00E9E" w:rsidP="00CD083D">
      <w:pPr>
        <w:pStyle w:val="Vireliouraai"/>
        <w:ind w:firstLine="0"/>
        <w:rPr>
          <w:lang w:val="en-US"/>
        </w:rPr>
      </w:pPr>
      <w:proofErr w:type="spellStart"/>
      <w:r>
        <w:rPr>
          <w:lang w:val="en-US"/>
        </w:rPr>
        <w:t>Scenarijus</w:t>
      </w:r>
      <w:proofErr w:type="spellEnd"/>
      <w:r>
        <w:rPr>
          <w:lang w:val="en-US"/>
        </w:rPr>
        <w:t xml:space="preserve"> nr. 3 (21 </w:t>
      </w:r>
      <w:proofErr w:type="spellStart"/>
      <w:r>
        <w:rPr>
          <w:lang w:val="en-US"/>
        </w:rPr>
        <w:t>užduotis</w:t>
      </w:r>
      <w:proofErr w:type="spellEnd"/>
      <w:r>
        <w:rPr>
          <w:lang w:val="en-US"/>
        </w:rPr>
        <w:t>)</w:t>
      </w:r>
    </w:p>
    <w:p w14:paraId="21190A31" w14:textId="58A8B2AC" w:rsidR="00B00E9E" w:rsidRDefault="00B00E9E" w:rsidP="00CD083D">
      <w:pPr>
        <w:pStyle w:val="Vireliouraai"/>
        <w:ind w:firstLine="0"/>
        <w:rPr>
          <w:lang w:val="en-US"/>
        </w:rPr>
      </w:pPr>
    </w:p>
    <w:p w14:paraId="5ADB4527" w14:textId="36755777" w:rsidR="00B00E9E" w:rsidRDefault="00B00E9E" w:rsidP="00CD083D">
      <w:pPr>
        <w:pStyle w:val="Vireliouraai"/>
        <w:ind w:firstLine="0"/>
        <w:rPr>
          <w:lang w:val="en-US"/>
        </w:rPr>
      </w:pPr>
      <w:proofErr w:type="spellStart"/>
      <w:r>
        <w:rPr>
          <w:lang w:val="en-US"/>
        </w:rPr>
        <w:t>Kodas</w:t>
      </w:r>
      <w:proofErr w:type="spellEnd"/>
      <w:r>
        <w:rPr>
          <w:lang w:val="en-US"/>
        </w:rPr>
        <w:t>:</w:t>
      </w:r>
    </w:p>
    <w:p w14:paraId="4EA945B9" w14:textId="4EE4ADB6" w:rsidR="00B00E9E" w:rsidRDefault="00B00E9E" w:rsidP="00CD083D">
      <w:pPr>
        <w:pStyle w:val="Vireliouraai"/>
        <w:ind w:firstLine="0"/>
        <w:rPr>
          <w:lang w:val="en-US"/>
        </w:rPr>
      </w:pPr>
    </w:p>
    <w:p w14:paraId="3819A35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1-3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4A9BEC7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load(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"sunspot.txt"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ACA687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4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22178184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1)</w:t>
      </w:r>
    </w:p>
    <w:p w14:paraId="7AD0735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plot(sunspot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1), sunspot(:,2),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'r-*'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29E5373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983B01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"Demes"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2C063E6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title 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Saules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demiu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aktyvumo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uz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1700-2014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metus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grafikas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"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069531D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5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24A6BE7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L = length(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sunspot)   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duomen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?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kiekis</w:t>
      </w:r>
      <w:proofErr w:type="spellEnd"/>
    </w:p>
    <w:p w14:paraId="2BE559C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 = [sunspot(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1:L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-6,2)'; </w:t>
      </w:r>
      <w:r>
        <w:rPr>
          <w:rFonts w:ascii="Courier New" w:hAnsi="Courier New" w:cs="Courier New"/>
          <w:color w:val="228B22"/>
          <w:sz w:val="20"/>
          <w:lang w:val="en-US" w:eastAsia="lt-LT"/>
        </w:rPr>
        <w:t>% n = 6</w:t>
      </w:r>
    </w:p>
    <w:p w14:paraId="18B322B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   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2:L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-5,2)';</w:t>
      </w:r>
    </w:p>
    <w:p w14:paraId="2B48332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   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3:L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-4,2)';</w:t>
      </w:r>
    </w:p>
    <w:p w14:paraId="0BE03DF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   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4:L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-3,2)'; </w:t>
      </w:r>
    </w:p>
    <w:p w14:paraId="34B6B0F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lastRenderedPageBreak/>
        <w:t xml:space="preserve">    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5:L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-2,2)'; </w:t>
      </w:r>
    </w:p>
    <w:p w14:paraId="5FAF7A9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   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6:L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-1,2)'];</w:t>
      </w:r>
    </w:p>
    <w:p w14:paraId="6A001AD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 = sunspot(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7:L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,2)';</w:t>
      </w:r>
    </w:p>
    <w:p w14:paraId="2113D98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duomenu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isvedimas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console</w:t>
      </w:r>
    </w:p>
    <w:p w14:paraId="118D7EF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7C4D936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size(P)</w:t>
      </w:r>
    </w:p>
    <w:p w14:paraId="471D2BB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elementai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4523D09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</w:t>
      </w:r>
    </w:p>
    <w:p w14:paraId="0A06366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2B60F4F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size(T)</w:t>
      </w:r>
    </w:p>
    <w:p w14:paraId="41A182E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elementai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6C27274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</w:t>
      </w:r>
    </w:p>
    <w:p w14:paraId="351B202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7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6CACF26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Pu = P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1:200);</w:t>
      </w:r>
    </w:p>
    <w:p w14:paraId="41DC0D6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Tu = T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1:200);</w:t>
      </w:r>
    </w:p>
    <w:p w14:paraId="31FB9E1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Pu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1CED62A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Pu)</w:t>
      </w:r>
    </w:p>
    <w:p w14:paraId="59EE694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Matrica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Pu'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2A497CA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Pu</w:t>
      </w:r>
    </w:p>
    <w:p w14:paraId="603F941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Tu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dydis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0221218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size(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Tu)</w:t>
      </w:r>
    </w:p>
    <w:p w14:paraId="4C0F21F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Matrica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Tu'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7B96BAE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Tu</w:t>
      </w:r>
    </w:p>
    <w:p w14:paraId="608C126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8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78AB743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sukuriam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ir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apskaiciuojam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jo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svoriu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tiesioginiu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metodu</w:t>
      </w:r>
      <w:proofErr w:type="spellEnd"/>
    </w:p>
    <w:p w14:paraId="6495C6D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%net =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newlind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>Pu, Tu);</w:t>
      </w:r>
    </w:p>
    <w:p w14:paraId="60FAA2F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15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0A4B9F2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S = 1</w:t>
      </w:r>
    </w:p>
    <w:p w14:paraId="12263DF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lr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0.0000001;</w:t>
      </w:r>
    </w:p>
    <w:p w14:paraId="6024048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16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60CF443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net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newlin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Pu,S,0,lr)</w:t>
      </w:r>
    </w:p>
    <w:p w14:paraId="0A78547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17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454CF6F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net.trainParam.goal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100; </w:t>
      </w:r>
    </w:p>
    <w:p w14:paraId="34ABB2E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net.trainParam.epochs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1000;</w:t>
      </w:r>
    </w:p>
    <w:p w14:paraId="39FC33B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18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1B58085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net = 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train(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net, Pu, Tu)</w:t>
      </w:r>
    </w:p>
    <w:p w14:paraId="1B44887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svorio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koeficientai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:'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)</w:t>
      </w:r>
    </w:p>
    <w:p w14:paraId="2F33D9B4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{1}) </w:t>
      </w:r>
    </w:p>
    <w:p w14:paraId="7333A92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{1})</w:t>
      </w:r>
    </w:p>
    <w:p w14:paraId="1FEC2F8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svoriu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reiksmiu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priskyrimas</w:t>
      </w:r>
      <w:proofErr w:type="spellEnd"/>
    </w:p>
    <w:p w14:paraId="42E9290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w1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{1}(1) </w:t>
      </w:r>
    </w:p>
    <w:p w14:paraId="05D81EE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w2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net.IW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{1}(2) </w:t>
      </w:r>
    </w:p>
    <w:p w14:paraId="4F27501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b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net.b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{1} </w:t>
      </w:r>
    </w:p>
    <w:p w14:paraId="3237CAE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10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2170169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veikimo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imitacija</w:t>
      </w:r>
      <w:proofErr w:type="spellEnd"/>
    </w:p>
    <w:p w14:paraId="641FD02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Tsu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sim(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net,Pu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33809F6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3)</w:t>
      </w:r>
    </w:p>
    <w:p w14:paraId="68707109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hold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3CAD43B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grid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5E0B3DA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sunspot(7:206, 1), Tu,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'r-o'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7048699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sunspot(7:206, 1), 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Tsu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'b-o'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250865E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4E394B4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'Demes'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07096A7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Tikrosios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Prognozuojamos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0F45126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Prognozavimo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kokybes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patikrinimas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,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prognozuojant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1702-1901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67DF800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11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043ECC5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veikimo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imitacija</w:t>
      </w:r>
      <w:proofErr w:type="spellEnd"/>
    </w:p>
    <w:p w14:paraId="7831992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Ts = 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sim(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net, P)</w:t>
      </w:r>
    </w:p>
    <w:p w14:paraId="21CDDA9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4)</w:t>
      </w:r>
    </w:p>
    <w:p w14:paraId="7148AAB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hold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0BC983E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grid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4CD6C7F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sunspot(7:315, 1), T,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'r-o'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66C2BA74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sunspot(7:315, 1), Ts,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'b-o'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777DEE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2CAF8AA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'Demes'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6566113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legend(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Tikrosios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Prognozuojamos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17B0275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lastRenderedPageBreak/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Prognozavimo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kokybes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patikrinimas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,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prognozuojant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1702-2014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BE1970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12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786B0B3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e = (T-Ts)'</w:t>
      </w:r>
    </w:p>
    <w:p w14:paraId="3D9AB8A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5)</w:t>
      </w:r>
    </w:p>
    <w:p w14:paraId="73AB30B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grid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on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0977D57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plot(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sunspot(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7:315), e, 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'b-o'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5544DDB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Metai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4DFAAB1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Tikrosios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ir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prognozuojamos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skirtumas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24837E7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grafikass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639813B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13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5C38536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figure(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6);</w:t>
      </w:r>
    </w:p>
    <w:p w14:paraId="77E56C8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hist(e);</w:t>
      </w:r>
    </w:p>
    <w:p w14:paraId="3781D23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0A6A20A3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Daznis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2472B77A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title(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klaidu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histograma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FF587E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14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696AA44B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disp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Vidutines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kvadratines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prognozes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klaidos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A020F0"/>
          <w:sz w:val="20"/>
          <w:lang w:val="en-US" w:eastAsia="lt-LT"/>
        </w:rPr>
        <w:t>reiksme</w:t>
      </w:r>
      <w:proofErr w:type="spellEnd"/>
      <w:r>
        <w:rPr>
          <w:rFonts w:ascii="Courier New" w:hAnsi="Courier New" w:cs="Courier New"/>
          <w:color w:val="A020F0"/>
          <w:sz w:val="20"/>
          <w:lang w:val="en-US" w:eastAsia="lt-LT"/>
        </w:rPr>
        <w:t>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3B2DBE1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mse_reiksme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mse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(e)</w:t>
      </w:r>
    </w:p>
    <w:p w14:paraId="64E35BD0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clear(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01462F61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19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uzduotis</w:t>
      </w:r>
      <w:proofErr w:type="spellEnd"/>
    </w:p>
    <w:p w14:paraId="7C945687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Klausimai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:</w:t>
      </w:r>
    </w:p>
    <w:p w14:paraId="61C88562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1. Ka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pavaizduoja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diagrama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, 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kuri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vaizduojama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mokymosi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proceso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metu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?</w:t>
      </w:r>
    </w:p>
    <w:p w14:paraId="64B1EE38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Diagrama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pavaizduoja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dirbtinio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modeli</w:t>
      </w:r>
      <w:proofErr w:type="spellEnd"/>
    </w:p>
    <w:p w14:paraId="190CD095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2.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Ar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mokymosi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procesas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yra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konverguojantis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?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Jeigu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ne,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pamastyti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kas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gali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b?ti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priezastimi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ir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pakeisti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atitinkama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parametra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. </w:t>
      </w:r>
    </w:p>
    <w:p w14:paraId="1BAAAFBC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Nekonveguojantis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galbut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pavyzdziu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kiekio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pakeitimas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???</w:t>
      </w:r>
    </w:p>
    <w:p w14:paraId="7E247D56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3.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Kokios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yra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naujos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svoriu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koeficientu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reiksm?s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? </w:t>
      </w:r>
    </w:p>
    <w:p w14:paraId="58E9355E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Naujos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gautos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reiksmes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yra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toliau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0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negu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senos</w:t>
      </w:r>
      <w:proofErr w:type="spellEnd"/>
    </w:p>
    <w:p w14:paraId="05B12AFF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4.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Kokia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yra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neurono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darbo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kokybes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ivercio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–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vidutinis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kvadratinis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nuokrypis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–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reiksme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?</w:t>
      </w:r>
      <w:proofErr w:type="gramEnd"/>
    </w:p>
    <w:p w14:paraId="78CB35ED" w14:textId="77777777" w:rsidR="00B00E9E" w:rsidRDefault="00B00E9E" w:rsidP="00B00E9E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357.2350</w:t>
      </w:r>
    </w:p>
    <w:p w14:paraId="35E90159" w14:textId="5492AA99" w:rsidR="00B00E9E" w:rsidRDefault="00B00E9E" w:rsidP="00CD083D">
      <w:pPr>
        <w:pStyle w:val="Vireliouraai"/>
        <w:ind w:firstLine="0"/>
        <w:rPr>
          <w:lang w:val="en-US"/>
        </w:rPr>
      </w:pPr>
    </w:p>
    <w:p w14:paraId="19A79C9B" w14:textId="3225DA0B" w:rsidR="00B00E9E" w:rsidRDefault="00B00E9E" w:rsidP="00CD083D">
      <w:pPr>
        <w:pStyle w:val="Vireliouraai"/>
        <w:ind w:firstLine="0"/>
        <w:rPr>
          <w:lang w:val="en-US"/>
        </w:rPr>
      </w:pPr>
      <w:proofErr w:type="spellStart"/>
      <w:r>
        <w:rPr>
          <w:lang w:val="en-US"/>
        </w:rPr>
        <w:t>Grafikai</w:t>
      </w:r>
      <w:proofErr w:type="spellEnd"/>
      <w:r>
        <w:rPr>
          <w:lang w:val="en-US"/>
        </w:rPr>
        <w:t>:</w:t>
      </w:r>
    </w:p>
    <w:p w14:paraId="712A93C9" w14:textId="09748447" w:rsidR="00B00E9E" w:rsidRDefault="00B00E9E" w:rsidP="00CD083D">
      <w:pPr>
        <w:pStyle w:val="Vireliouraai"/>
        <w:ind w:firstLine="0"/>
        <w:rPr>
          <w:lang w:val="en-US"/>
        </w:rPr>
      </w:pPr>
    </w:p>
    <w:p w14:paraId="56034DD1" w14:textId="05C58FA6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A9D3CDC" wp14:editId="79106A29">
            <wp:extent cx="3545448" cy="318835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853" cy="32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8463" w14:textId="5045E42C" w:rsidR="00B00E9E" w:rsidRDefault="00B00E9E" w:rsidP="00CD083D">
      <w:pPr>
        <w:pStyle w:val="Vireliouraai"/>
        <w:ind w:firstLine="0"/>
        <w:rPr>
          <w:lang w:val="en-US"/>
        </w:rPr>
      </w:pPr>
    </w:p>
    <w:p w14:paraId="244F3F28" w14:textId="0F36ACD6" w:rsidR="00B00E9E" w:rsidRDefault="00B00E9E" w:rsidP="00CD083D">
      <w:pPr>
        <w:pStyle w:val="Vireliouraai"/>
        <w:ind w:firstLine="0"/>
        <w:rPr>
          <w:lang w:val="en-US"/>
        </w:rPr>
      </w:pPr>
    </w:p>
    <w:p w14:paraId="3F915646" w14:textId="45A78EAD" w:rsidR="00B00E9E" w:rsidRDefault="00B00E9E" w:rsidP="00CD083D">
      <w:pPr>
        <w:pStyle w:val="Vireliouraai"/>
        <w:ind w:firstLine="0"/>
        <w:rPr>
          <w:lang w:val="en-US"/>
        </w:rPr>
      </w:pPr>
    </w:p>
    <w:p w14:paraId="4819551E" w14:textId="19464AA4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E5DD5" wp14:editId="3439678D">
            <wp:extent cx="3742798" cy="336582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8786" cy="33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A34D2" w14:textId="727BC542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01ACB935" wp14:editId="3D7CA968">
            <wp:extent cx="3362959" cy="3007377"/>
            <wp:effectExtent l="0" t="0" r="9525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7822" cy="302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63F3" w14:textId="034C15AB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13D7E39" wp14:editId="1104E183">
            <wp:extent cx="3266134" cy="2943627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609" cy="296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E1A5" w14:textId="1F8639F1" w:rsidR="00B00E9E" w:rsidRDefault="00B00E9E" w:rsidP="00CD083D">
      <w:pPr>
        <w:pStyle w:val="Vireliouraai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2BF719F" wp14:editId="23CD8C25">
            <wp:extent cx="3209562" cy="288803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0030" cy="290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8580" w14:textId="02A811B9" w:rsidR="00B00E9E" w:rsidRDefault="00B00E9E" w:rsidP="00CD083D">
      <w:pPr>
        <w:pStyle w:val="Vireliouraai"/>
        <w:ind w:firstLine="0"/>
        <w:rPr>
          <w:lang w:val="en-US"/>
        </w:rPr>
      </w:pPr>
    </w:p>
    <w:p w14:paraId="04BCA959" w14:textId="4C9E361D" w:rsidR="00B00E9E" w:rsidRDefault="00B00E9E" w:rsidP="00CD083D">
      <w:pPr>
        <w:pStyle w:val="Vireliouraai"/>
        <w:ind w:firstLine="0"/>
        <w:rPr>
          <w:lang w:val="en-US"/>
        </w:rPr>
      </w:pPr>
      <w:proofErr w:type="spellStart"/>
      <w:r>
        <w:rPr>
          <w:lang w:val="en-US"/>
        </w:rPr>
        <w:t>Scenarijus</w:t>
      </w:r>
      <w:proofErr w:type="spellEnd"/>
      <w:r>
        <w:rPr>
          <w:lang w:val="en-US"/>
        </w:rPr>
        <w:t xml:space="preserve"> nr. 4 (</w:t>
      </w:r>
      <w:proofErr w:type="spellStart"/>
      <w:r>
        <w:rPr>
          <w:lang w:val="en-US"/>
        </w:rPr>
        <w:t>Papildoma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užduotis</w:t>
      </w:r>
      <w:proofErr w:type="spellEnd"/>
      <w:r>
        <w:rPr>
          <w:lang w:val="en-US"/>
        </w:rPr>
        <w:t>)</w:t>
      </w:r>
    </w:p>
    <w:p w14:paraId="6C8ED6AA" w14:textId="3ECE39AF" w:rsidR="00982E15" w:rsidRDefault="00982E15" w:rsidP="00CD083D">
      <w:pPr>
        <w:pStyle w:val="Vireliouraai"/>
        <w:ind w:firstLine="0"/>
        <w:rPr>
          <w:lang w:val="en-US"/>
        </w:rPr>
      </w:pPr>
    </w:p>
    <w:p w14:paraId="0887C738" w14:textId="71F190D5" w:rsidR="00982E15" w:rsidRDefault="00982E15" w:rsidP="00CD083D">
      <w:pPr>
        <w:pStyle w:val="Vireliouraai"/>
        <w:ind w:firstLine="0"/>
        <w:rPr>
          <w:lang w:val="en-US"/>
        </w:rPr>
      </w:pPr>
      <w:proofErr w:type="spellStart"/>
      <w:r>
        <w:rPr>
          <w:lang w:val="en-US"/>
        </w:rPr>
        <w:t>Kodas</w:t>
      </w:r>
      <w:proofErr w:type="spellEnd"/>
      <w:r>
        <w:rPr>
          <w:lang w:val="en-US"/>
        </w:rPr>
        <w:t>:</w:t>
      </w:r>
    </w:p>
    <w:p w14:paraId="5B4E1E6F" w14:textId="5EF26742" w:rsidR="00982E15" w:rsidRDefault="00982E15" w:rsidP="00CD083D">
      <w:pPr>
        <w:pStyle w:val="Vireliouraai"/>
        <w:ind w:firstLine="0"/>
        <w:rPr>
          <w:lang w:val="en-US"/>
        </w:rPr>
      </w:pPr>
    </w:p>
    <w:p w14:paraId="17DEC7D1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 Crab Classification</w:t>
      </w:r>
    </w:p>
    <w:p w14:paraId="58A456C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This example illustrates using a neural network as a classifier to</w:t>
      </w:r>
    </w:p>
    <w:p w14:paraId="33A1A61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identify the sex of crabs from physical dimensions of the crab.</w:t>
      </w:r>
    </w:p>
    <w:p w14:paraId="5B6DE173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216EE6D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 The Problem: Classification of Crabs</w:t>
      </w:r>
    </w:p>
    <w:p w14:paraId="369AE62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In this example we attempt to build a classifier that can identify the</w:t>
      </w:r>
    </w:p>
    <w:p w14:paraId="6F7C3F6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sex of a crab from its physical measurements. Six </w:t>
      </w:r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physical</w:t>
      </w:r>
      <w:proofErr w:type="gramEnd"/>
    </w:p>
    <w:p w14:paraId="0C995F70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characteristics of a crab are considered: species,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frontallip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rearwidth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,</w:t>
      </w:r>
    </w:p>
    <w:p w14:paraId="72EEF97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length, width and depth. The problem on hand is to identify the sex of a</w:t>
      </w:r>
    </w:p>
    <w:p w14:paraId="54E549C2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crab given the observed values for each of </w:t>
      </w:r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these 6 physical</w:t>
      </w:r>
      <w:proofErr w:type="gramEnd"/>
    </w:p>
    <w:p w14:paraId="7B4B774E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characteristics.</w:t>
      </w:r>
    </w:p>
    <w:p w14:paraId="192CF7C1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6D2969DF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 Why Neural Networks?</w:t>
      </w:r>
    </w:p>
    <w:p w14:paraId="68CF8A2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Neural networks have proven themselves as proficient classifiers and are</w:t>
      </w:r>
    </w:p>
    <w:p w14:paraId="7CF38A46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particularly well suited for addressing non-linear problems. Given the</w:t>
      </w:r>
    </w:p>
    <w:p w14:paraId="260CA1A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non-linear nature of </w:t>
      </w:r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real world</w:t>
      </w:r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phenomena, like crab classification,</w:t>
      </w:r>
    </w:p>
    <w:p w14:paraId="4DA2782E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neural networks are certainly a good candidate for solving the problem.</w:t>
      </w:r>
    </w:p>
    <w:p w14:paraId="6CE967DB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5142330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The six physical characteristics will act as inputs to a neural network</w:t>
      </w:r>
    </w:p>
    <w:p w14:paraId="73AC276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and the sex of the crab will be the target. Given an input, which</w:t>
      </w:r>
    </w:p>
    <w:p w14:paraId="2E705311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constitutes the six observed values for the physical characteristics of a</w:t>
      </w:r>
    </w:p>
    <w:p w14:paraId="262F72F1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crab, the neural network is expected to identify if the crab is male or</w:t>
      </w:r>
    </w:p>
    <w:p w14:paraId="05595122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female.</w:t>
      </w:r>
    </w:p>
    <w:p w14:paraId="4E8A4710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29D5161E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This is achieved by presenting previously recorded inputs to a neural</w:t>
      </w:r>
    </w:p>
    <w:p w14:paraId="6EBE468D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network and then tuning it to produce the desired target outputs. This</w:t>
      </w:r>
    </w:p>
    <w:p w14:paraId="14A57E4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process is called neural network training.</w:t>
      </w:r>
    </w:p>
    <w:p w14:paraId="2BE9D80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4511A93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 Preparing the Data</w:t>
      </w:r>
    </w:p>
    <w:p w14:paraId="51964613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Data for classification problems are set up for a neural network by</w:t>
      </w:r>
    </w:p>
    <w:p w14:paraId="0D0B3A9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organizing the data into two matrices, the input matrix X and the target</w:t>
      </w:r>
    </w:p>
    <w:p w14:paraId="02D39E1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matrix T.</w:t>
      </w:r>
    </w:p>
    <w:p w14:paraId="0B643C56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1F6B654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Each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ith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column of the input matrix will have six elements representing a</w:t>
      </w:r>
    </w:p>
    <w:p w14:paraId="7618D11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crab's species,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frontallip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, </w:t>
      </w:r>
      <w:proofErr w:type="spellStart"/>
      <w:r>
        <w:rPr>
          <w:rFonts w:ascii="Courier New" w:hAnsi="Courier New" w:cs="Courier New"/>
          <w:color w:val="228B22"/>
          <w:sz w:val="20"/>
          <w:lang w:val="en-US" w:eastAsia="lt-LT"/>
        </w:rPr>
        <w:t>rearwidth</w:t>
      </w:r>
      <w:proofErr w:type="spellEnd"/>
      <w:r>
        <w:rPr>
          <w:rFonts w:ascii="Courier New" w:hAnsi="Courier New" w:cs="Courier New"/>
          <w:color w:val="228B22"/>
          <w:sz w:val="20"/>
          <w:lang w:val="en-US" w:eastAsia="lt-LT"/>
        </w:rPr>
        <w:t>, length, width, and depth.</w:t>
      </w:r>
    </w:p>
    <w:p w14:paraId="311B13F3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76D91B61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lastRenderedPageBreak/>
        <w:t>% Each corresponding column of the target matrix will have two elements.</w:t>
      </w:r>
    </w:p>
    <w:p w14:paraId="01FC4AB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Female crabs are represented with a one in the first element, male crabs</w:t>
      </w:r>
    </w:p>
    <w:p w14:paraId="46CBB06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with a one in the second element. (All other elements are zero).</w:t>
      </w:r>
    </w:p>
    <w:p w14:paraId="0F3AB89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5AC8FFB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Here the dataset is loaded.</w:t>
      </w:r>
    </w:p>
    <w:p w14:paraId="6C067DB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5011FA2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x,t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] = 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crab_dataset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;</w:t>
      </w:r>
    </w:p>
    <w:p w14:paraId="5CB74D6A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size(x)</w:t>
      </w:r>
    </w:p>
    <w:p w14:paraId="7F21B6C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size(t)</w:t>
      </w:r>
    </w:p>
    <w:p w14:paraId="4B6D868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43CF80C0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 Building the Neural Network Classifier</w:t>
      </w:r>
    </w:p>
    <w:p w14:paraId="0A8B2211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The next step is to create a neural network that will learn to identify</w:t>
      </w:r>
    </w:p>
    <w:p w14:paraId="16A69143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the sex of the crabs.</w:t>
      </w:r>
    </w:p>
    <w:p w14:paraId="0F1F7BD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45DE283E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Since the neural network starts with random initial weights, the results</w:t>
      </w:r>
    </w:p>
    <w:p w14:paraId="76BA9D26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of this example will differ slightly every time it is run. The random</w:t>
      </w:r>
    </w:p>
    <w:p w14:paraId="702BB7B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seed is set to avoid this randomness. </w:t>
      </w:r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However</w:t>
      </w:r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this is not necessary for</w:t>
      </w:r>
    </w:p>
    <w:p w14:paraId="5833932A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your own applications.</w:t>
      </w:r>
    </w:p>
    <w:p w14:paraId="4DA18833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48F2F37B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setdemorandstream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491218382)</w:t>
      </w:r>
    </w:p>
    <w:p w14:paraId="2B737F31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08E3358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</w:t>
      </w:r>
    </w:p>
    <w:p w14:paraId="0F89FEE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Two-layer (i.e. one-hidden-layer) feed forward neural networks can learn</w:t>
      </w:r>
    </w:p>
    <w:p w14:paraId="3C056D0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any input-output relationship given enough neurons in the hidden layer.</w:t>
      </w:r>
    </w:p>
    <w:p w14:paraId="3733FEA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Layers which are not output layers are called hidden layers.</w:t>
      </w:r>
    </w:p>
    <w:p w14:paraId="60BD427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57AB4AA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We will try a single hidden layer of 10 neurons for this example. In</w:t>
      </w:r>
    </w:p>
    <w:p w14:paraId="615C0C2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general, more difficult problems require more neurons, and perhaps more</w:t>
      </w:r>
    </w:p>
    <w:p w14:paraId="234B67C6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layers.  Simpler problems require fewer neurons.</w:t>
      </w:r>
    </w:p>
    <w:p w14:paraId="1ED8D97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001B8F76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The input and output have sizes of 0 because the network has not yet been</w:t>
      </w:r>
    </w:p>
    <w:p w14:paraId="3C5B648E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configured to match our input and target data.  This will happen when the</w:t>
      </w:r>
    </w:p>
    <w:p w14:paraId="192D686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network is trained.</w:t>
      </w:r>
    </w:p>
    <w:p w14:paraId="7E0A8D2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75D626A6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net =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patternnet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10);</w:t>
      </w:r>
    </w:p>
    <w:p w14:paraId="3395968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view(net)</w:t>
      </w:r>
    </w:p>
    <w:p w14:paraId="0CBCAC5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3D2D0DCE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</w:t>
      </w:r>
    </w:p>
    <w:p w14:paraId="04775D26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Now the network is ready to be trained. The samples are automatically</w:t>
      </w:r>
    </w:p>
    <w:p w14:paraId="723D2EF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divided into training, validation and test sets. The training set is used</w:t>
      </w:r>
    </w:p>
    <w:p w14:paraId="303F30AA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to teach the network. Training continues </w:t>
      </w:r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as long as</w:t>
      </w:r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the network continues</w:t>
      </w:r>
    </w:p>
    <w:p w14:paraId="033AC480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improving on the validation set. The test set provides a completely</w:t>
      </w:r>
    </w:p>
    <w:p w14:paraId="009114B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independent measure of network accuracy.</w:t>
      </w:r>
    </w:p>
    <w:p w14:paraId="58D40BB1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59D16F0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net,tr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] = train(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net,x,t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29CE4DD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nntraintool</w:t>
      </w:r>
      <w:proofErr w:type="spellEnd"/>
    </w:p>
    <w:p w14:paraId="6804C82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1A7F602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</w:t>
      </w:r>
    </w:p>
    <w:p w14:paraId="239885C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To see how the network's performance improved during training, either</w:t>
      </w:r>
    </w:p>
    <w:p w14:paraId="2D519D7B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click the "Performance" button in the training </w:t>
      </w:r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tool, or</w:t>
      </w:r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call PLOTPERFORM.</w:t>
      </w:r>
    </w:p>
    <w:p w14:paraId="2F133E4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1048949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Performance is measured in terms of mean squared error, and is shown in a</w:t>
      </w:r>
    </w:p>
    <w:p w14:paraId="4B792F2F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log scale.  It rapidly decreased as the network was trained.</w:t>
      </w:r>
    </w:p>
    <w:p w14:paraId="0313FF1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312E9144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Performance is shown for each of the training, validation and test sets.</w:t>
      </w:r>
    </w:p>
    <w:p w14:paraId="6287AB1B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09BC0DA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plotperform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(tr)</w:t>
      </w:r>
    </w:p>
    <w:p w14:paraId="0E641676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30BE641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 Testing the Classifier</w:t>
      </w:r>
    </w:p>
    <w:p w14:paraId="13129B2D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The trained neural network can now be tested with the testing samples.</w:t>
      </w:r>
    </w:p>
    <w:p w14:paraId="4BD7D880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This will give us a sense of how well the network will do when applied to</w:t>
      </w:r>
    </w:p>
    <w:p w14:paraId="3299877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data from the real world.</w:t>
      </w:r>
    </w:p>
    <w:p w14:paraId="46EE6EFE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4424D7C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The network outputs will be in the range 0 to 1, so we can use *vec2ind*</w:t>
      </w:r>
    </w:p>
    <w:p w14:paraId="54777890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lastRenderedPageBreak/>
        <w:t>% function to get the class indices as the position of the highest element</w:t>
      </w:r>
    </w:p>
    <w:p w14:paraId="065902C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in each output vector.</w:t>
      </w:r>
    </w:p>
    <w:p w14:paraId="1FCC7DA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02FD8F6B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testX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x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tr.testInd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5473B93D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testT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t</w:t>
      </w:r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(:,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tr.testInd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769629EF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79D39F52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testY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net(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testX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);</w:t>
      </w:r>
    </w:p>
    <w:p w14:paraId="4694036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testIndices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= vec2ind(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testY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37534E93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11FA342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</w:t>
      </w:r>
    </w:p>
    <w:p w14:paraId="46B03C7F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One measure of how well the neural network has fit the data is the</w:t>
      </w:r>
    </w:p>
    <w:p w14:paraId="720DBD0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confusion plot.  Here the confusion matrix is plotted across all samples.</w:t>
      </w:r>
    </w:p>
    <w:p w14:paraId="1419E780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40D2DC43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The confusion matrix shows the percentages of correct and incorrect</w:t>
      </w:r>
    </w:p>
    <w:p w14:paraId="7458CA1B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classifications.  Correct classifications are the green squares on the</w:t>
      </w:r>
    </w:p>
    <w:p w14:paraId="0D4E70DD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matrices diagonal.  Incorrect classifications form the red squares.</w:t>
      </w:r>
    </w:p>
    <w:p w14:paraId="154C75ED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3154BBF2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If the network has learned to classify properly, the percentages in the</w:t>
      </w:r>
    </w:p>
    <w:p w14:paraId="1ABB0B42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red squares should be very small, indicating few misclassifications.</w:t>
      </w:r>
    </w:p>
    <w:p w14:paraId="14AB9C60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169AC79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If this is not the case then further training, or training a network with</w:t>
      </w:r>
    </w:p>
    <w:p w14:paraId="4AE7FF50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 </w:t>
      </w:r>
      <w:proofErr w:type="gramStart"/>
      <w:r>
        <w:rPr>
          <w:rFonts w:ascii="Courier New" w:hAnsi="Courier New" w:cs="Courier New"/>
          <w:color w:val="228B22"/>
          <w:sz w:val="20"/>
          <w:lang w:val="en-US" w:eastAsia="lt-LT"/>
        </w:rPr>
        <w:t>more hidden neurons,</w:t>
      </w:r>
      <w:proofErr w:type="gramEnd"/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would be advisable.</w:t>
      </w:r>
    </w:p>
    <w:p w14:paraId="413A8BE2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7E15458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plotconfusion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testT,testY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111A1402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307E45DA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</w:t>
      </w:r>
    </w:p>
    <w:p w14:paraId="774A8DB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Here are the overall percentages of correct and incorrect classification.</w:t>
      </w:r>
    </w:p>
    <w:p w14:paraId="022B974D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5D581526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c,cm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] = confusion(</w:t>
      </w: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testT,testY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17304B2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32BF89FB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'Percentage Correct Classification   : %f%%\n'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, 100*(1-c));</w:t>
      </w:r>
    </w:p>
    <w:p w14:paraId="791D3D3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fprintf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gramEnd"/>
      <w:r>
        <w:rPr>
          <w:rFonts w:ascii="Courier New" w:hAnsi="Courier New" w:cs="Courier New"/>
          <w:color w:val="A020F0"/>
          <w:sz w:val="20"/>
          <w:lang w:val="en-US" w:eastAsia="lt-LT"/>
        </w:rPr>
        <w:t>'Percentage Incorrect Classification : %f%%\n'</w:t>
      </w:r>
      <w:r>
        <w:rPr>
          <w:rFonts w:ascii="Courier New" w:hAnsi="Courier New" w:cs="Courier New"/>
          <w:color w:val="000000"/>
          <w:sz w:val="20"/>
          <w:lang w:val="en-US" w:eastAsia="lt-LT"/>
        </w:rPr>
        <w:t>, 100*c);</w:t>
      </w:r>
    </w:p>
    <w:p w14:paraId="71C281C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4DF9B9F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</w:t>
      </w:r>
    </w:p>
    <w:p w14:paraId="0060DAC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Another measure of how well the neural network has fit data is the</w:t>
      </w:r>
    </w:p>
    <w:p w14:paraId="1EB5E32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receiver operating characteristic plot.  This shows how the false</w:t>
      </w:r>
    </w:p>
    <w:p w14:paraId="42D8275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positive and true positive rates relate as the thresholding of outputs is</w:t>
      </w:r>
    </w:p>
    <w:p w14:paraId="796AD4A0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varied from 0 to 1.</w:t>
      </w:r>
    </w:p>
    <w:p w14:paraId="126C0706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55561F42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The farther left and up the line is, the fewer false positives need to be</w:t>
      </w:r>
    </w:p>
    <w:p w14:paraId="63FA1C03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accepted in order to get a high true positive rate.  The best classifiers</w:t>
      </w:r>
    </w:p>
    <w:p w14:paraId="0D1194A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will have a line going from the bottom left corner, to the top left</w:t>
      </w:r>
    </w:p>
    <w:p w14:paraId="7680A44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corner, to the top right corner, or close to that.</w:t>
      </w:r>
    </w:p>
    <w:p w14:paraId="402B414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5674735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proofErr w:type="spellStart"/>
      <w:r>
        <w:rPr>
          <w:rFonts w:ascii="Courier New" w:hAnsi="Courier New" w:cs="Courier New"/>
          <w:color w:val="000000"/>
          <w:sz w:val="20"/>
          <w:lang w:val="en-US" w:eastAsia="lt-LT"/>
        </w:rPr>
        <w:t>plotroc</w:t>
      </w:r>
      <w:proofErr w:type="spellEnd"/>
      <w:r>
        <w:rPr>
          <w:rFonts w:ascii="Courier New" w:hAnsi="Courier New" w:cs="Courier New"/>
          <w:color w:val="000000"/>
          <w:sz w:val="20"/>
          <w:lang w:val="en-US" w:eastAsia="lt-LT"/>
        </w:rPr>
        <w:t>(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lang w:val="en-US" w:eastAsia="lt-LT"/>
        </w:rPr>
        <w:t>testT,testY</w:t>
      </w:r>
      <w:proofErr w:type="spellEnd"/>
      <w:proofErr w:type="gramEnd"/>
      <w:r>
        <w:rPr>
          <w:rFonts w:ascii="Courier New" w:hAnsi="Courier New" w:cs="Courier New"/>
          <w:color w:val="000000"/>
          <w:sz w:val="20"/>
          <w:lang w:val="en-US" w:eastAsia="lt-LT"/>
        </w:rPr>
        <w:t>)</w:t>
      </w:r>
    </w:p>
    <w:p w14:paraId="4C79F16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000000"/>
          <w:sz w:val="20"/>
          <w:lang w:val="en-US" w:eastAsia="lt-LT"/>
        </w:rPr>
        <w:t xml:space="preserve"> </w:t>
      </w:r>
    </w:p>
    <w:p w14:paraId="7D2ECE9C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%%</w:t>
      </w:r>
    </w:p>
    <w:p w14:paraId="07B940D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This example illustrated using a neural network to classify crabs.</w:t>
      </w:r>
    </w:p>
    <w:p w14:paraId="68F94FD8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</w:t>
      </w:r>
    </w:p>
    <w:p w14:paraId="3F790635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Explore other examples and the documentation for more insight into neural</w:t>
      </w:r>
    </w:p>
    <w:p w14:paraId="20EFF8F2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networks and their applications.</w:t>
      </w:r>
    </w:p>
    <w:p w14:paraId="312E1FA7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518104EF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 </w:t>
      </w:r>
    </w:p>
    <w:p w14:paraId="5DA738A9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 xml:space="preserve">%% </w:t>
      </w:r>
    </w:p>
    <w:p w14:paraId="7335A48D" w14:textId="77777777" w:rsidR="00982E15" w:rsidRDefault="00982E15" w:rsidP="00982E15">
      <w:pPr>
        <w:autoSpaceDE w:val="0"/>
        <w:autoSpaceDN w:val="0"/>
        <w:adjustRightInd w:val="0"/>
        <w:ind w:firstLine="0"/>
        <w:jc w:val="left"/>
        <w:rPr>
          <w:rFonts w:ascii="Courier New" w:hAnsi="Courier New" w:cs="Courier New"/>
          <w:sz w:val="24"/>
          <w:szCs w:val="24"/>
          <w:lang w:val="en-US" w:eastAsia="lt-LT"/>
        </w:rPr>
      </w:pPr>
      <w:r>
        <w:rPr>
          <w:rFonts w:ascii="Courier New" w:hAnsi="Courier New" w:cs="Courier New"/>
          <w:color w:val="228B22"/>
          <w:sz w:val="20"/>
          <w:lang w:val="en-US" w:eastAsia="lt-LT"/>
        </w:rPr>
        <w:t>% Copyright 2012 The MathWorks, Inc.</w:t>
      </w:r>
    </w:p>
    <w:p w14:paraId="14702E23" w14:textId="3FD929BC" w:rsidR="00982E15" w:rsidRDefault="00982E15" w:rsidP="00CD083D">
      <w:pPr>
        <w:pStyle w:val="Vireliouraai"/>
        <w:ind w:firstLine="0"/>
        <w:rPr>
          <w:lang w:val="en-US"/>
        </w:rPr>
      </w:pPr>
    </w:p>
    <w:p w14:paraId="0922F9AD" w14:textId="1DD1164D" w:rsidR="00982E15" w:rsidRDefault="00982E15" w:rsidP="00CD083D">
      <w:pPr>
        <w:pStyle w:val="Vireliouraai"/>
        <w:ind w:firstLine="0"/>
        <w:rPr>
          <w:lang w:val="en-US"/>
        </w:rPr>
      </w:pPr>
    </w:p>
    <w:p w14:paraId="79514124" w14:textId="3D3CF29F" w:rsidR="00982E15" w:rsidRDefault="00982E15" w:rsidP="00CD083D">
      <w:pPr>
        <w:pStyle w:val="Vireliouraai"/>
        <w:ind w:firstLine="0"/>
        <w:rPr>
          <w:lang w:val="en-US"/>
        </w:rPr>
      </w:pPr>
    </w:p>
    <w:p w14:paraId="66349101" w14:textId="09ABCC00" w:rsidR="00982E15" w:rsidRDefault="00982E15" w:rsidP="00CD083D">
      <w:pPr>
        <w:pStyle w:val="Vireliouraai"/>
        <w:ind w:firstLine="0"/>
        <w:rPr>
          <w:lang w:val="en-US"/>
        </w:rPr>
      </w:pPr>
    </w:p>
    <w:p w14:paraId="1EBDE069" w14:textId="77777777" w:rsidR="00982E15" w:rsidRDefault="00982E15" w:rsidP="00CD083D">
      <w:pPr>
        <w:pStyle w:val="Vireliouraai"/>
        <w:ind w:firstLine="0"/>
        <w:rPr>
          <w:lang w:val="en-US"/>
        </w:rPr>
      </w:pPr>
    </w:p>
    <w:p w14:paraId="6FC3C0DE" w14:textId="488F759F" w:rsidR="00982E15" w:rsidRDefault="00982E15" w:rsidP="00CD083D">
      <w:pPr>
        <w:pStyle w:val="Vireliouraai"/>
        <w:ind w:firstLine="0"/>
      </w:pPr>
      <w:r>
        <w:lastRenderedPageBreak/>
        <w:t>Grafikai:</w:t>
      </w:r>
    </w:p>
    <w:p w14:paraId="42A03C8A" w14:textId="183F4391" w:rsidR="00982E15" w:rsidRDefault="00982E15" w:rsidP="00CD083D">
      <w:pPr>
        <w:pStyle w:val="Vireliouraai"/>
        <w:ind w:firstLine="0"/>
      </w:pPr>
    </w:p>
    <w:p w14:paraId="4E0FC573" w14:textId="6AC28A0C" w:rsidR="00982E15" w:rsidRDefault="00982E15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6DA56D8" wp14:editId="1006AA5E">
            <wp:extent cx="4545292" cy="3530035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6223" cy="354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ED83" w14:textId="30C534A6" w:rsidR="00982E15" w:rsidRPr="00982E15" w:rsidRDefault="00982E15" w:rsidP="00CD083D">
      <w:pPr>
        <w:pStyle w:val="Vireliouraai"/>
        <w:ind w:firstLine="0"/>
        <w:rPr>
          <w:lang w:val="ru-RU"/>
        </w:rPr>
      </w:pPr>
      <w:r>
        <w:rPr>
          <w:noProof/>
        </w:rPr>
        <w:drawing>
          <wp:inline distT="0" distB="0" distL="0" distR="0" wp14:anchorId="188182CC" wp14:editId="2C06706B">
            <wp:extent cx="3718854" cy="40292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0381" cy="404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6CB0E" w14:textId="0ED8CE2D" w:rsidR="00982E15" w:rsidRDefault="00982E15" w:rsidP="00CD083D">
      <w:pPr>
        <w:pStyle w:val="Vireliouraai"/>
        <w:ind w:firstLine="0"/>
      </w:pPr>
    </w:p>
    <w:p w14:paraId="2E6A5204" w14:textId="0E1382C1" w:rsidR="00982E15" w:rsidRDefault="00982E15" w:rsidP="00CD083D">
      <w:pPr>
        <w:pStyle w:val="Vireliouraai"/>
        <w:ind w:firstLine="0"/>
      </w:pPr>
    </w:p>
    <w:p w14:paraId="1D8BDD56" w14:textId="19B70110" w:rsidR="00982E15" w:rsidRDefault="00982E15" w:rsidP="00CD083D">
      <w:pPr>
        <w:pStyle w:val="Vireliouraai"/>
        <w:ind w:firstLine="0"/>
      </w:pPr>
    </w:p>
    <w:p w14:paraId="1CB08DF8" w14:textId="3C431DB0" w:rsidR="00982E15" w:rsidRDefault="00982E15" w:rsidP="00CD083D">
      <w:pPr>
        <w:pStyle w:val="Vireliouraai"/>
        <w:ind w:firstLine="0"/>
      </w:pPr>
    </w:p>
    <w:p w14:paraId="75D6C46C" w14:textId="4B3A5B1F" w:rsidR="00982E15" w:rsidRDefault="00982E15" w:rsidP="00CD083D">
      <w:pPr>
        <w:pStyle w:val="Vireliouraai"/>
        <w:ind w:firstLine="0"/>
      </w:pPr>
      <w:bookmarkStart w:id="0" w:name="_GoBack"/>
    </w:p>
    <w:bookmarkEnd w:id="0"/>
    <w:p w14:paraId="18C67FB8" w14:textId="6C7673A1" w:rsidR="00982E15" w:rsidRDefault="00982E15" w:rsidP="00CD083D">
      <w:pPr>
        <w:pStyle w:val="Vireliouraai"/>
        <w:ind w:firstLine="0"/>
      </w:pPr>
      <w:r>
        <w:rPr>
          <w:noProof/>
        </w:rPr>
        <w:lastRenderedPageBreak/>
        <w:drawing>
          <wp:inline distT="0" distB="0" distL="0" distR="0" wp14:anchorId="40EF083E" wp14:editId="79D49C20">
            <wp:extent cx="4550089" cy="1508270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5459" cy="152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D902" w14:textId="23A2A9C7" w:rsidR="00982E15" w:rsidRDefault="00982E15" w:rsidP="00CD083D">
      <w:pPr>
        <w:pStyle w:val="Vireliouraai"/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1693C729" wp14:editId="729D9D26">
            <wp:extent cx="2871091" cy="4680272"/>
            <wp:effectExtent l="0" t="0" r="5715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90849" cy="47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EB38" w14:textId="77777777" w:rsidR="00982E15" w:rsidRPr="00982E15" w:rsidRDefault="00982E15" w:rsidP="00CD083D">
      <w:pPr>
        <w:pStyle w:val="Vireliouraai"/>
        <w:ind w:firstLine="0"/>
        <w:rPr>
          <w:lang w:val="en-US"/>
        </w:rPr>
      </w:pPr>
    </w:p>
    <w:sectPr w:rsidR="00982E15" w:rsidRPr="00982E15" w:rsidSect="00322B4F">
      <w:footerReference w:type="first" r:id="rId29"/>
      <w:pgSz w:w="11906" w:h="16838"/>
      <w:pgMar w:top="851" w:right="567" w:bottom="851" w:left="1418" w:header="567" w:footer="567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0124DF" w14:textId="77777777" w:rsidR="00763101" w:rsidRDefault="00763101">
      <w:r>
        <w:separator/>
      </w:r>
    </w:p>
  </w:endnote>
  <w:endnote w:type="continuationSeparator" w:id="0">
    <w:p w14:paraId="036CD162" w14:textId="77777777" w:rsidR="00763101" w:rsidRDefault="007631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BA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0B6427" w14:textId="77777777" w:rsidR="00CA347D" w:rsidRDefault="00CA347D" w:rsidP="00EB5168">
    <w:pPr>
      <w:pStyle w:val="Footer"/>
    </w:pPr>
    <w:r>
      <w:tab/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322B4F">
      <w:rPr>
        <w:rStyle w:val="PageNumber"/>
        <w:noProof/>
      </w:rPr>
      <w:t>2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E73EED" w14:textId="77777777" w:rsidR="00763101" w:rsidRDefault="00763101">
      <w:r>
        <w:separator/>
      </w:r>
    </w:p>
  </w:footnote>
  <w:footnote w:type="continuationSeparator" w:id="0">
    <w:p w14:paraId="756DB0CC" w14:textId="77777777" w:rsidR="00763101" w:rsidRDefault="007631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567C6EE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CC6825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E70296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1644FF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DBCB0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7984F9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E24A16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042F00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E166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A80F3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004C8F"/>
    <w:multiLevelType w:val="multilevel"/>
    <w:tmpl w:val="FE6ADB74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AC4C7A"/>
    <w:multiLevelType w:val="multilevel"/>
    <w:tmpl w:val="D8AE08E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2" w15:restartNumberingAfterBreak="0">
    <w:nsid w:val="112906A7"/>
    <w:multiLevelType w:val="multilevel"/>
    <w:tmpl w:val="FF5403A6"/>
    <w:lvl w:ilvl="0">
      <w:start w:val="1"/>
      <w:numFmt w:val="decimal"/>
      <w:lvlText w:val="%1."/>
      <w:lvlJc w:val="left"/>
      <w:pPr>
        <w:tabs>
          <w:tab w:val="num" w:pos="-655"/>
        </w:tabs>
        <w:ind w:left="-658" w:firstLine="658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43852BA"/>
    <w:multiLevelType w:val="multilevel"/>
    <w:tmpl w:val="17CAEA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14" w15:restartNumberingAfterBreak="0">
    <w:nsid w:val="156578BE"/>
    <w:multiLevelType w:val="multilevel"/>
    <w:tmpl w:val="28E2CFA6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5" w15:restartNumberingAfterBreak="0">
    <w:nsid w:val="161F5507"/>
    <w:multiLevelType w:val="multilevel"/>
    <w:tmpl w:val="EB92ED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6" w15:restartNumberingAfterBreak="0">
    <w:nsid w:val="16A27204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17" w15:restartNumberingAfterBreak="0">
    <w:nsid w:val="1C144F3E"/>
    <w:multiLevelType w:val="multilevel"/>
    <w:tmpl w:val="599890A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960"/>
        </w:tabs>
        <w:ind w:left="396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18" w15:restartNumberingAfterBreak="0">
    <w:nsid w:val="204412E7"/>
    <w:multiLevelType w:val="multilevel"/>
    <w:tmpl w:val="C3C639CA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9" w15:restartNumberingAfterBreak="0">
    <w:nsid w:val="26F66E9D"/>
    <w:multiLevelType w:val="multilevel"/>
    <w:tmpl w:val="B5CCC04C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381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0" w15:restartNumberingAfterBreak="0">
    <w:nsid w:val="2A9605EE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1" w15:restartNumberingAfterBreak="0">
    <w:nsid w:val="31B41259"/>
    <w:multiLevelType w:val="multilevel"/>
    <w:tmpl w:val="AD2AC79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22" w15:restartNumberingAfterBreak="0">
    <w:nsid w:val="353C77C7"/>
    <w:multiLevelType w:val="multilevel"/>
    <w:tmpl w:val="3DCC10C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402"/>
        </w:tabs>
        <w:ind w:left="3402" w:hanging="85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3" w15:restartNumberingAfterBreak="0">
    <w:nsid w:val="44831E58"/>
    <w:multiLevelType w:val="multilevel"/>
    <w:tmpl w:val="D6CA7E24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4" w15:restartNumberingAfterBreak="0">
    <w:nsid w:val="49A50892"/>
    <w:multiLevelType w:val="singleLevel"/>
    <w:tmpl w:val="2138B7F6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4AEB5ED6"/>
    <w:multiLevelType w:val="singleLevel"/>
    <w:tmpl w:val="789A1F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</w:abstractNum>
  <w:abstractNum w:abstractNumId="26" w15:restartNumberingAfterBreak="0">
    <w:nsid w:val="4E5C5E44"/>
    <w:multiLevelType w:val="multilevel"/>
    <w:tmpl w:val="9C4C785C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7" w15:restartNumberingAfterBreak="0">
    <w:nsid w:val="55737760"/>
    <w:multiLevelType w:val="multilevel"/>
    <w:tmpl w:val="0044A43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48"/>
        </w:tabs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hint="default"/>
      </w:rPr>
    </w:lvl>
  </w:abstractNum>
  <w:abstractNum w:abstractNumId="28" w15:restartNumberingAfterBreak="0">
    <w:nsid w:val="582B3FFB"/>
    <w:multiLevelType w:val="multilevel"/>
    <w:tmpl w:val="BA0E42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253"/>
        </w:tabs>
        <w:ind w:left="4253" w:hanging="851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29" w15:restartNumberingAfterBreak="0">
    <w:nsid w:val="5E384933"/>
    <w:multiLevelType w:val="multilevel"/>
    <w:tmpl w:val="347E3AB0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30" w15:restartNumberingAfterBreak="0">
    <w:nsid w:val="60492E40"/>
    <w:multiLevelType w:val="multilevel"/>
    <w:tmpl w:val="E6140F88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4AA0D74"/>
    <w:multiLevelType w:val="multilevel"/>
    <w:tmpl w:val="452C3FEC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2" w15:restartNumberingAfterBreak="0">
    <w:nsid w:val="6A156D14"/>
    <w:multiLevelType w:val="multilevel"/>
    <w:tmpl w:val="BA9C9C10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127"/>
        </w:tabs>
        <w:ind w:left="2127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4091"/>
        </w:tabs>
        <w:ind w:left="4091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3" w15:restartNumberingAfterBreak="0">
    <w:nsid w:val="6E854672"/>
    <w:multiLevelType w:val="multilevel"/>
    <w:tmpl w:val="9C305A2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134"/>
        </w:tabs>
        <w:ind w:left="113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1800"/>
        </w:tabs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3960"/>
        </w:tabs>
        <w:ind w:left="396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6120"/>
        </w:tabs>
        <w:ind w:left="6120" w:hanging="180"/>
      </w:pPr>
      <w:rPr>
        <w:rFonts w:hint="default"/>
      </w:rPr>
    </w:lvl>
  </w:abstractNum>
  <w:abstractNum w:abstractNumId="34" w15:restartNumberingAfterBreak="0">
    <w:nsid w:val="6F862570"/>
    <w:multiLevelType w:val="multilevel"/>
    <w:tmpl w:val="7FCC2D7E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35" w15:restartNumberingAfterBreak="0">
    <w:nsid w:val="701B12C5"/>
    <w:multiLevelType w:val="singleLevel"/>
    <w:tmpl w:val="E5020F56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6" w15:restartNumberingAfterBreak="0">
    <w:nsid w:val="70C453EC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7" w15:restartNumberingAfterBreak="0">
    <w:nsid w:val="735C5C16"/>
    <w:multiLevelType w:val="multilevel"/>
    <w:tmpl w:val="B27CCDFA"/>
    <w:lvl w:ilvl="0">
      <w:start w:val="1"/>
      <w:numFmt w:val="decimal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3119"/>
        </w:tabs>
        <w:ind w:left="3119" w:hanging="567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abstractNum w:abstractNumId="38" w15:restartNumberingAfterBreak="0">
    <w:nsid w:val="741E7C60"/>
    <w:multiLevelType w:val="multilevel"/>
    <w:tmpl w:val="5402291C"/>
    <w:lvl w:ilvl="0">
      <w:start w:val="1"/>
      <w:numFmt w:val="decimal"/>
      <w:lvlText w:val="%1."/>
      <w:lvlJc w:val="left"/>
      <w:pPr>
        <w:tabs>
          <w:tab w:val="num" w:pos="1865"/>
        </w:tabs>
        <w:ind w:left="186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2574"/>
        </w:tabs>
        <w:ind w:left="2574" w:hanging="414"/>
      </w:pPr>
      <w:rPr>
        <w:rFonts w:hint="default"/>
      </w:rPr>
    </w:lvl>
    <w:lvl w:ilvl="2">
      <w:start w:val="1"/>
      <w:numFmt w:val="decimal"/>
      <w:lvlText w:val="%1.%2.%3"/>
      <w:lvlJc w:val="right"/>
      <w:pPr>
        <w:tabs>
          <w:tab w:val="num" w:pos="3240"/>
        </w:tabs>
        <w:ind w:left="324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39" w15:restartNumberingAfterBreak="0">
    <w:nsid w:val="787A30AF"/>
    <w:multiLevelType w:val="multilevel"/>
    <w:tmpl w:val="85464998"/>
    <w:lvl w:ilvl="0">
      <w:start w:val="1"/>
      <w:numFmt w:val="decimal"/>
      <w:lvlText w:val="%1."/>
      <w:lvlJc w:val="left"/>
      <w:pPr>
        <w:tabs>
          <w:tab w:val="num" w:pos="425"/>
        </w:tabs>
        <w:ind w:left="0" w:firstLine="10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88F4E03"/>
    <w:multiLevelType w:val="multilevel"/>
    <w:tmpl w:val="36FE2DC4"/>
    <w:lvl w:ilvl="0">
      <w:start w:val="1"/>
      <w:numFmt w:val="decimal"/>
      <w:lvlText w:val="%1."/>
      <w:lvlJc w:val="left"/>
      <w:pPr>
        <w:tabs>
          <w:tab w:val="num" w:pos="1145"/>
        </w:tabs>
        <w:ind w:left="114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996"/>
        </w:tabs>
        <w:ind w:left="1996" w:hanging="425"/>
      </w:pPr>
      <w:rPr>
        <w:rFonts w:hint="default"/>
      </w:rPr>
    </w:lvl>
    <w:lvl w:ilvl="2">
      <w:start w:val="1"/>
      <w:numFmt w:val="decimal"/>
      <w:lvlRestart w:val="1"/>
      <w:lvlText w:val="%1.%2.%3"/>
      <w:lvlJc w:val="left"/>
      <w:pPr>
        <w:tabs>
          <w:tab w:val="num" w:pos="2835"/>
        </w:tabs>
        <w:ind w:left="1701" w:firstLine="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720"/>
        </w:tabs>
        <w:ind w:left="720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720"/>
        </w:tabs>
        <w:ind w:left="720" w:firstLine="0"/>
      </w:pPr>
      <w:rPr>
        <w:rFonts w:hint="default"/>
      </w:rPr>
    </w:lvl>
  </w:abstractNum>
  <w:abstractNum w:abstractNumId="41" w15:restartNumberingAfterBreak="0">
    <w:nsid w:val="79F03629"/>
    <w:multiLevelType w:val="multilevel"/>
    <w:tmpl w:val="28CA2C98"/>
    <w:lvl w:ilvl="0">
      <w:start w:val="1"/>
      <w:numFmt w:val="decimal"/>
      <w:pStyle w:val="Heading1"/>
      <w:lvlText w:val="%1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2268"/>
        </w:tabs>
        <w:ind w:left="2268" w:hanging="56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3260"/>
        </w:tabs>
        <w:ind w:left="3260" w:hanging="708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Text w:val="%5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Text w:val="%6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Text w:val="%9"/>
      <w:lvlJc w:val="left"/>
      <w:pPr>
        <w:tabs>
          <w:tab w:val="num" w:pos="851"/>
        </w:tabs>
        <w:ind w:left="851" w:firstLine="0"/>
      </w:pPr>
      <w:rPr>
        <w:rFonts w:hint="default"/>
      </w:rPr>
    </w:lvl>
  </w:abstractNum>
  <w:num w:numId="1">
    <w:abstractNumId w:val="36"/>
  </w:num>
  <w:num w:numId="2">
    <w:abstractNumId w:val="25"/>
  </w:num>
  <w:num w:numId="3">
    <w:abstractNumId w:val="35"/>
  </w:num>
  <w:num w:numId="4">
    <w:abstractNumId w:val="24"/>
  </w:num>
  <w:num w:numId="5">
    <w:abstractNumId w:val="33"/>
  </w:num>
  <w:num w:numId="6">
    <w:abstractNumId w:val="39"/>
  </w:num>
  <w:num w:numId="7">
    <w:abstractNumId w:val="12"/>
  </w:num>
  <w:num w:numId="8">
    <w:abstractNumId w:val="10"/>
  </w:num>
  <w:num w:numId="9">
    <w:abstractNumId w:val="13"/>
  </w:num>
  <w:num w:numId="10">
    <w:abstractNumId w:val="30"/>
  </w:num>
  <w:num w:numId="11">
    <w:abstractNumId w:val="20"/>
  </w:num>
  <w:num w:numId="12">
    <w:abstractNumId w:val="27"/>
  </w:num>
  <w:num w:numId="13">
    <w:abstractNumId w:val="11"/>
  </w:num>
  <w:num w:numId="14">
    <w:abstractNumId w:val="29"/>
  </w:num>
  <w:num w:numId="15">
    <w:abstractNumId w:val="15"/>
  </w:num>
  <w:num w:numId="16">
    <w:abstractNumId w:val="38"/>
  </w:num>
  <w:num w:numId="17">
    <w:abstractNumId w:val="16"/>
  </w:num>
  <w:num w:numId="18">
    <w:abstractNumId w:val="13"/>
  </w:num>
  <w:num w:numId="19">
    <w:abstractNumId w:val="19"/>
  </w:num>
  <w:num w:numId="20">
    <w:abstractNumId w:val="17"/>
  </w:num>
  <w:num w:numId="21">
    <w:abstractNumId w:val="21"/>
  </w:num>
  <w:num w:numId="22">
    <w:abstractNumId w:val="40"/>
  </w:num>
  <w:num w:numId="23">
    <w:abstractNumId w:val="14"/>
  </w:num>
  <w:num w:numId="24">
    <w:abstractNumId w:val="31"/>
  </w:num>
  <w:num w:numId="25">
    <w:abstractNumId w:val="34"/>
  </w:num>
  <w:num w:numId="26">
    <w:abstractNumId w:val="18"/>
  </w:num>
  <w:num w:numId="27">
    <w:abstractNumId w:val="32"/>
  </w:num>
  <w:num w:numId="28">
    <w:abstractNumId w:val="41"/>
  </w:num>
  <w:num w:numId="29">
    <w:abstractNumId w:val="28"/>
  </w:num>
  <w:num w:numId="30">
    <w:abstractNumId w:val="26"/>
  </w:num>
  <w:num w:numId="31">
    <w:abstractNumId w:val="22"/>
  </w:num>
  <w:num w:numId="32">
    <w:abstractNumId w:val="23"/>
  </w:num>
  <w:num w:numId="33">
    <w:abstractNumId w:val="41"/>
  </w:num>
  <w:num w:numId="34">
    <w:abstractNumId w:val="37"/>
  </w:num>
  <w:num w:numId="35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</w:num>
  <w:num w:numId="37">
    <w:abstractNumId w:val="7"/>
  </w:num>
  <w:num w:numId="38">
    <w:abstractNumId w:val="6"/>
  </w:num>
  <w:num w:numId="39">
    <w:abstractNumId w:val="5"/>
  </w:num>
  <w:num w:numId="40">
    <w:abstractNumId w:val="4"/>
  </w:num>
  <w:num w:numId="41">
    <w:abstractNumId w:val="8"/>
  </w:num>
  <w:num w:numId="42">
    <w:abstractNumId w:val="3"/>
  </w:num>
  <w:num w:numId="43">
    <w:abstractNumId w:val="2"/>
  </w:num>
  <w:num w:numId="44">
    <w:abstractNumId w:val="1"/>
  </w:num>
  <w:num w:numId="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2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hyphenationZone w:val="396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3C4"/>
    <w:rsid w:val="00000825"/>
    <w:rsid w:val="0002339E"/>
    <w:rsid w:val="00052178"/>
    <w:rsid w:val="000D7125"/>
    <w:rsid w:val="000F7F7F"/>
    <w:rsid w:val="00100F55"/>
    <w:rsid w:val="0015714D"/>
    <w:rsid w:val="0016215D"/>
    <w:rsid w:val="001976BC"/>
    <w:rsid w:val="001E733B"/>
    <w:rsid w:val="001F0046"/>
    <w:rsid w:val="00223B27"/>
    <w:rsid w:val="00260F87"/>
    <w:rsid w:val="0026528E"/>
    <w:rsid w:val="00291C8F"/>
    <w:rsid w:val="002949A3"/>
    <w:rsid w:val="002C56BD"/>
    <w:rsid w:val="002E3EF8"/>
    <w:rsid w:val="00322B4F"/>
    <w:rsid w:val="003F1D21"/>
    <w:rsid w:val="00404E84"/>
    <w:rsid w:val="00415D80"/>
    <w:rsid w:val="00421252"/>
    <w:rsid w:val="004771C9"/>
    <w:rsid w:val="004965DE"/>
    <w:rsid w:val="004A6A01"/>
    <w:rsid w:val="004C3D88"/>
    <w:rsid w:val="004E181F"/>
    <w:rsid w:val="0052026C"/>
    <w:rsid w:val="00531F74"/>
    <w:rsid w:val="005B13B5"/>
    <w:rsid w:val="005C73ED"/>
    <w:rsid w:val="005F283E"/>
    <w:rsid w:val="006F141F"/>
    <w:rsid w:val="007016E8"/>
    <w:rsid w:val="00763101"/>
    <w:rsid w:val="007E6559"/>
    <w:rsid w:val="007F39F5"/>
    <w:rsid w:val="007F3AFD"/>
    <w:rsid w:val="00803DB6"/>
    <w:rsid w:val="00816B92"/>
    <w:rsid w:val="00844988"/>
    <w:rsid w:val="008725D6"/>
    <w:rsid w:val="008F7B1F"/>
    <w:rsid w:val="009103C4"/>
    <w:rsid w:val="00932992"/>
    <w:rsid w:val="00953893"/>
    <w:rsid w:val="00965287"/>
    <w:rsid w:val="00982E15"/>
    <w:rsid w:val="00990D35"/>
    <w:rsid w:val="009A544B"/>
    <w:rsid w:val="009C0211"/>
    <w:rsid w:val="00A049DD"/>
    <w:rsid w:val="00A6795E"/>
    <w:rsid w:val="00AB26BB"/>
    <w:rsid w:val="00AB7416"/>
    <w:rsid w:val="00AE0E37"/>
    <w:rsid w:val="00AE7C8B"/>
    <w:rsid w:val="00B00E9E"/>
    <w:rsid w:val="00B11D54"/>
    <w:rsid w:val="00B4162B"/>
    <w:rsid w:val="00B93D28"/>
    <w:rsid w:val="00BA4DB8"/>
    <w:rsid w:val="00BB5F6C"/>
    <w:rsid w:val="00BE7267"/>
    <w:rsid w:val="00C25271"/>
    <w:rsid w:val="00C63F69"/>
    <w:rsid w:val="00C87140"/>
    <w:rsid w:val="00CA347D"/>
    <w:rsid w:val="00CD083D"/>
    <w:rsid w:val="00CD58DB"/>
    <w:rsid w:val="00CF20CE"/>
    <w:rsid w:val="00D10218"/>
    <w:rsid w:val="00D253F8"/>
    <w:rsid w:val="00D52156"/>
    <w:rsid w:val="00D54ED5"/>
    <w:rsid w:val="00D560C9"/>
    <w:rsid w:val="00DB6F2C"/>
    <w:rsid w:val="00E03A86"/>
    <w:rsid w:val="00E55394"/>
    <w:rsid w:val="00E76051"/>
    <w:rsid w:val="00E768B1"/>
    <w:rsid w:val="00EA7E22"/>
    <w:rsid w:val="00EB5168"/>
    <w:rsid w:val="00F16C66"/>
    <w:rsid w:val="00F32903"/>
    <w:rsid w:val="00F45991"/>
    <w:rsid w:val="00F71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553DAF6"/>
  <w15:docId w15:val="{9AE48CC4-3033-4779-8021-FABC0D0E4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lt-LT" w:eastAsia="lt-L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1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annotation subject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/>
    <w:lsdException w:name="Balloon Text" w:semiHidden="1" w:unhideWhenUsed="1"/>
    <w:lsdException w:name="Table Grid" w:locked="1" w:uiPriority="59"/>
    <w:lsdException w:name="Table Theme" w:lock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14D"/>
    <w:pPr>
      <w:ind w:firstLine="720"/>
      <w:jc w:val="both"/>
    </w:pPr>
    <w:rPr>
      <w:sz w:val="22"/>
      <w:lang w:eastAsia="en-US"/>
    </w:rPr>
  </w:style>
  <w:style w:type="paragraph" w:styleId="Heading1">
    <w:name w:val="heading 1"/>
    <w:basedOn w:val="Normal"/>
    <w:next w:val="Normal"/>
    <w:qFormat/>
    <w:rsid w:val="00A6795E"/>
    <w:pPr>
      <w:keepNext/>
      <w:numPr>
        <w:numId w:val="33"/>
      </w:numPr>
      <w:spacing w:before="240" w:after="60"/>
      <w:outlineLvl w:val="0"/>
    </w:pPr>
    <w:rPr>
      <w:rFonts w:ascii="Arial" w:hAnsi="Arial"/>
      <w:b/>
      <w:snapToGrid w:val="0"/>
      <w:kern w:val="28"/>
      <w:sz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A6795E"/>
    <w:pPr>
      <w:keepNext/>
      <w:numPr>
        <w:ilvl w:val="1"/>
        <w:numId w:val="33"/>
      </w:numPr>
      <w:spacing w:before="240" w:after="60"/>
      <w:jc w:val="left"/>
      <w:outlineLvl w:val="1"/>
    </w:pPr>
    <w:rPr>
      <w:rFonts w:ascii="Arial" w:hAnsi="Arial"/>
      <w:b/>
      <w:bCs/>
      <w:i/>
      <w:iCs/>
      <w:sz w:val="24"/>
      <w:szCs w:val="28"/>
    </w:rPr>
  </w:style>
  <w:style w:type="paragraph" w:styleId="Heading3">
    <w:name w:val="heading 3"/>
    <w:basedOn w:val="Normal"/>
    <w:next w:val="Normal"/>
    <w:qFormat/>
    <w:rsid w:val="00A6795E"/>
    <w:pPr>
      <w:keepNext/>
      <w:numPr>
        <w:ilvl w:val="2"/>
        <w:numId w:val="33"/>
      </w:numPr>
      <w:spacing w:before="240" w:after="60"/>
      <w:outlineLvl w:val="2"/>
    </w:pPr>
    <w:rPr>
      <w:rFonts w:ascii="Arial" w:hAnsi="Arial"/>
      <w:b/>
      <w:bCs/>
      <w:i/>
      <w:sz w:val="24"/>
      <w:szCs w:val="26"/>
    </w:rPr>
  </w:style>
  <w:style w:type="paragraph" w:styleId="Heading4">
    <w:name w:val="heading 4"/>
    <w:basedOn w:val="Normal"/>
    <w:next w:val="Normal"/>
    <w:qFormat/>
    <w:rsid w:val="0052026C"/>
    <w:pPr>
      <w:keepNext/>
      <w:spacing w:after="120"/>
      <w:jc w:val="right"/>
      <w:outlineLvl w:val="3"/>
    </w:pPr>
    <w:rPr>
      <w:b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B5168"/>
    <w:pPr>
      <w:tabs>
        <w:tab w:val="center" w:pos="4153"/>
        <w:tab w:val="right" w:pos="9781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rsid w:val="00EB5168"/>
    <w:pPr>
      <w:tabs>
        <w:tab w:val="center" w:pos="4153"/>
        <w:tab w:val="right" w:pos="8306"/>
      </w:tabs>
    </w:pPr>
  </w:style>
  <w:style w:type="character" w:styleId="Hyperlink">
    <w:name w:val="Hyperlink"/>
    <w:semiHidden/>
    <w:locked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990D35"/>
    <w:pPr>
      <w:tabs>
        <w:tab w:val="left" w:pos="567"/>
        <w:tab w:val="right" w:leader="dot" w:pos="9639"/>
      </w:tabs>
      <w:spacing w:before="120"/>
      <w:ind w:firstLine="0"/>
      <w:jc w:val="left"/>
    </w:pPr>
    <w:rPr>
      <w:b/>
      <w:sz w:val="28"/>
    </w:rPr>
  </w:style>
  <w:style w:type="paragraph" w:styleId="TOC2">
    <w:name w:val="toc 2"/>
    <w:basedOn w:val="Normal"/>
    <w:next w:val="Normal"/>
    <w:autoRedefine/>
    <w:uiPriority w:val="39"/>
    <w:rsid w:val="00990D35"/>
    <w:pPr>
      <w:tabs>
        <w:tab w:val="left" w:pos="1134"/>
        <w:tab w:val="right" w:leader="dot" w:pos="9639"/>
      </w:tabs>
      <w:spacing w:before="60"/>
      <w:ind w:left="567" w:firstLine="0"/>
      <w:jc w:val="left"/>
    </w:pPr>
    <w:rPr>
      <w:sz w:val="24"/>
    </w:rPr>
  </w:style>
  <w:style w:type="paragraph" w:styleId="TOC3">
    <w:name w:val="toc 3"/>
    <w:basedOn w:val="Normal"/>
    <w:next w:val="Normal"/>
    <w:autoRedefine/>
    <w:rsid w:val="000F7F7F"/>
    <w:pPr>
      <w:tabs>
        <w:tab w:val="left" w:pos="1800"/>
        <w:tab w:val="right" w:leader="dot" w:pos="9639"/>
      </w:tabs>
      <w:ind w:left="400"/>
    </w:pPr>
  </w:style>
  <w:style w:type="paragraph" w:styleId="TOC4">
    <w:name w:val="toc 4"/>
    <w:basedOn w:val="Normal"/>
    <w:next w:val="Normal"/>
    <w:autoRedefine/>
    <w:semiHidden/>
    <w:pPr>
      <w:ind w:left="600"/>
    </w:pPr>
  </w:style>
  <w:style w:type="paragraph" w:styleId="TOC5">
    <w:name w:val="toc 5"/>
    <w:basedOn w:val="Normal"/>
    <w:next w:val="Normal"/>
    <w:autoRedefine/>
    <w:semiHidden/>
    <w:locked/>
    <w:pPr>
      <w:ind w:left="800"/>
    </w:pPr>
  </w:style>
  <w:style w:type="paragraph" w:styleId="TOC6">
    <w:name w:val="toc 6"/>
    <w:basedOn w:val="Normal"/>
    <w:next w:val="Normal"/>
    <w:autoRedefine/>
    <w:semiHidden/>
    <w:locked/>
    <w:pPr>
      <w:ind w:left="1000"/>
    </w:pPr>
  </w:style>
  <w:style w:type="paragraph" w:styleId="TOC7">
    <w:name w:val="toc 7"/>
    <w:basedOn w:val="Normal"/>
    <w:next w:val="Normal"/>
    <w:autoRedefine/>
    <w:semiHidden/>
    <w:locked/>
    <w:pPr>
      <w:ind w:left="1200"/>
    </w:pPr>
  </w:style>
  <w:style w:type="paragraph" w:styleId="TOC8">
    <w:name w:val="toc 8"/>
    <w:basedOn w:val="Normal"/>
    <w:next w:val="Normal"/>
    <w:autoRedefine/>
    <w:semiHidden/>
    <w:locked/>
    <w:pPr>
      <w:ind w:left="1400"/>
    </w:pPr>
  </w:style>
  <w:style w:type="paragraph" w:styleId="TOC9">
    <w:name w:val="toc 9"/>
    <w:basedOn w:val="Normal"/>
    <w:next w:val="Normal"/>
    <w:autoRedefine/>
    <w:semiHidden/>
    <w:locked/>
    <w:pPr>
      <w:ind w:left="1600"/>
    </w:pPr>
  </w:style>
  <w:style w:type="character" w:customStyle="1" w:styleId="Heading2Char">
    <w:name w:val="Heading 2 Char"/>
    <w:link w:val="Heading2"/>
    <w:uiPriority w:val="9"/>
    <w:rsid w:val="00A6795E"/>
    <w:rPr>
      <w:rFonts w:ascii="Arial" w:hAnsi="Arial"/>
      <w:b/>
      <w:bCs/>
      <w:i/>
      <w:iCs/>
      <w:sz w:val="24"/>
      <w:szCs w:val="28"/>
      <w:lang w:val="lt-LT" w:eastAsia="en-US" w:bidi="ar-SA"/>
    </w:rPr>
  </w:style>
  <w:style w:type="character" w:customStyle="1" w:styleId="FooterChar">
    <w:name w:val="Footer Char"/>
    <w:link w:val="Footer"/>
    <w:uiPriority w:val="99"/>
    <w:rsid w:val="00EB5168"/>
    <w:rPr>
      <w:sz w:val="22"/>
      <w:lang w:val="lt-LT" w:eastAsia="en-US" w:bidi="ar-SA"/>
    </w:rPr>
  </w:style>
  <w:style w:type="paragraph" w:customStyle="1" w:styleId="Autorius">
    <w:name w:val="Autorius"/>
    <w:basedOn w:val="Normal"/>
    <w:rsid w:val="00EB5168"/>
    <w:pPr>
      <w:tabs>
        <w:tab w:val="left" w:pos="6096"/>
      </w:tabs>
      <w:spacing w:before="120"/>
      <w:ind w:left="5387" w:firstLine="0"/>
    </w:pPr>
    <w:rPr>
      <w:sz w:val="24"/>
    </w:rPr>
  </w:style>
  <w:style w:type="paragraph" w:customStyle="1" w:styleId="Vireliouraai">
    <w:name w:val="Viršelio užrašai"/>
    <w:basedOn w:val="Normal"/>
    <w:rsid w:val="004771C9"/>
    <w:pPr>
      <w:spacing w:after="120"/>
      <w:jc w:val="center"/>
    </w:pPr>
    <w:rPr>
      <w:rFonts w:ascii="Arial" w:hAnsi="Arial"/>
      <w:b/>
      <w:sz w:val="28"/>
    </w:rPr>
  </w:style>
  <w:style w:type="paragraph" w:customStyle="1" w:styleId="Ataskaita">
    <w:name w:val="Ataskaita"/>
    <w:basedOn w:val="Normal"/>
    <w:next w:val="Vireliouraai"/>
    <w:rsid w:val="004771C9"/>
    <w:pPr>
      <w:spacing w:after="120"/>
      <w:jc w:val="center"/>
    </w:pPr>
    <w:rPr>
      <w:rFonts w:ascii="Arial" w:hAnsi="Arial"/>
      <w:b/>
      <w:i/>
      <w:sz w:val="28"/>
    </w:rPr>
  </w:style>
  <w:style w:type="paragraph" w:customStyle="1" w:styleId="Ataskaitospavadinimas">
    <w:name w:val="Ataskaitos pavadinimas"/>
    <w:basedOn w:val="Vireliouraai"/>
    <w:next w:val="Vireliouraai"/>
    <w:rsid w:val="004771C9"/>
    <w:rPr>
      <w:sz w:val="32"/>
    </w:rPr>
  </w:style>
  <w:style w:type="paragraph" w:customStyle="1" w:styleId="Programostekstas">
    <w:name w:val="Programos tekstas"/>
    <w:basedOn w:val="Normal"/>
    <w:rsid w:val="00531F74"/>
    <w:pPr>
      <w:ind w:firstLine="0"/>
      <w:jc w:val="left"/>
    </w:pPr>
    <w:rPr>
      <w:rFonts w:ascii="Courier New" w:hAnsi="Courier New"/>
      <w:sz w:val="20"/>
    </w:rPr>
  </w:style>
  <w:style w:type="character" w:styleId="CommentReference">
    <w:name w:val="annotation reference"/>
    <w:semiHidden/>
    <w:locked/>
    <w:rsid w:val="00A6795E"/>
    <w:rPr>
      <w:sz w:val="16"/>
      <w:szCs w:val="16"/>
    </w:rPr>
  </w:style>
  <w:style w:type="paragraph" w:styleId="CommentText">
    <w:name w:val="annotation text"/>
    <w:basedOn w:val="Normal"/>
    <w:semiHidden/>
    <w:locked/>
    <w:rsid w:val="00A6795E"/>
    <w:rPr>
      <w:sz w:val="20"/>
    </w:rPr>
  </w:style>
  <w:style w:type="paragraph" w:styleId="CommentSubject">
    <w:name w:val="annotation subject"/>
    <w:basedOn w:val="CommentText"/>
    <w:next w:val="CommentText"/>
    <w:semiHidden/>
    <w:locked/>
    <w:rsid w:val="00A6795E"/>
    <w:rPr>
      <w:b/>
      <w:bCs/>
    </w:rPr>
  </w:style>
  <w:style w:type="paragraph" w:styleId="BalloonText">
    <w:name w:val="Balloon Text"/>
    <w:basedOn w:val="Normal"/>
    <w:semiHidden/>
    <w:locked/>
    <w:rsid w:val="00A6795E"/>
    <w:rPr>
      <w:rFonts w:ascii="Tahoma" w:hAnsi="Tahoma"/>
      <w:sz w:val="16"/>
      <w:szCs w:val="16"/>
    </w:rPr>
  </w:style>
  <w:style w:type="paragraph" w:customStyle="1" w:styleId="Lentelsantrat">
    <w:name w:val="Lentelės antraštė"/>
    <w:rsid w:val="00990D35"/>
    <w:pPr>
      <w:jc w:val="center"/>
    </w:pPr>
    <w:rPr>
      <w:b/>
      <w:sz w:val="22"/>
    </w:rPr>
  </w:style>
  <w:style w:type="paragraph" w:customStyle="1" w:styleId="Lentelscels">
    <w:name w:val="Lentelės celės"/>
    <w:rsid w:val="00990D35"/>
    <w:rPr>
      <w:rFonts w:cs="Courier New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mas\AppData\Local\Temp\502_Ataskaitos_sablona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E85EF-44BC-415B-ADDA-A3175A47D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502_Ataskaitos_sablonas</Template>
  <TotalTime>1</TotalTime>
  <Pages>1</Pages>
  <Words>2193</Words>
  <Characters>12504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KAUNO TECHNOLOGIJOS UNIVERSITETAS</vt:lpstr>
    </vt:vector>
  </TitlesOfParts>
  <Company>KTU-Tempus</Company>
  <LinksUpToDate>false</LinksUpToDate>
  <CharactersWithSpaces>14668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KAUNO TECHNOLOGIJOS UNIVERSITETAS</dc:title>
  <dc:creator>Tomas</dc:creator>
  <cp:lastModifiedBy>Tadas Laurinaitis</cp:lastModifiedBy>
  <cp:revision>4</cp:revision>
  <cp:lastPrinted>2019-03-31T23:47:00Z</cp:lastPrinted>
  <dcterms:created xsi:type="dcterms:W3CDTF">2019-03-31T23:47:00Z</dcterms:created>
  <dcterms:modified xsi:type="dcterms:W3CDTF">2019-03-31T23:47:00Z</dcterms:modified>
  <cp:contentStatus/>
</cp:coreProperties>
</file>